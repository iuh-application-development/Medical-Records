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B09B9" w14:textId="77777777" w:rsidR="003218FF" w:rsidRPr="002F4EF5" w:rsidRDefault="003218FF" w:rsidP="00DD379F">
      <w:pPr>
        <w:suppressAutoHyphens/>
        <w:autoSpaceDE w:val="0"/>
        <w:autoSpaceDN w:val="0"/>
        <w:adjustRightInd w:val="0"/>
        <w:jc w:val="center"/>
        <w:rPr>
          <w:sz w:val="28"/>
          <w:szCs w:val="28"/>
        </w:rPr>
      </w:pPr>
      <w:r w:rsidRPr="002F4EF5">
        <w:rPr>
          <w:sz w:val="28"/>
          <w:szCs w:val="28"/>
          <w:lang w:val="en"/>
        </w:rPr>
        <w:t>TR</w:t>
      </w:r>
      <w:r w:rsidRPr="002F4EF5">
        <w:rPr>
          <w:sz w:val="28"/>
          <w:szCs w:val="28"/>
          <w:lang w:val="vi-VN"/>
        </w:rPr>
        <w:t xml:space="preserve">ƯỜNG ĐẠI HỌC </w:t>
      </w:r>
      <w:r w:rsidR="00C3251F" w:rsidRPr="002F4EF5">
        <w:rPr>
          <w:rFonts w:eastAsiaTheme="minorEastAsia" w:hint="eastAsia"/>
          <w:sz w:val="28"/>
          <w:szCs w:val="28"/>
          <w:lang w:val="vi-VN" w:eastAsia="ja-JP"/>
        </w:rPr>
        <w:t>CÔNG NGHIỆP TP HỒ CHÍ MINH</w:t>
      </w:r>
      <w:r w:rsidRPr="002F4EF5">
        <w:rPr>
          <w:sz w:val="28"/>
          <w:szCs w:val="28"/>
          <w:lang w:val="vi-VN"/>
        </w:rPr>
        <w:t xml:space="preserve"> </w:t>
      </w:r>
    </w:p>
    <w:p w14:paraId="1630B92E" w14:textId="77777777" w:rsidR="003218FF" w:rsidRPr="002F4EF5" w:rsidRDefault="003218FF" w:rsidP="00DD379F">
      <w:pPr>
        <w:suppressAutoHyphens/>
        <w:autoSpaceDE w:val="0"/>
        <w:autoSpaceDN w:val="0"/>
        <w:adjustRightInd w:val="0"/>
        <w:jc w:val="center"/>
        <w:rPr>
          <w:sz w:val="28"/>
          <w:szCs w:val="28"/>
          <w:lang w:val="en"/>
        </w:rPr>
      </w:pPr>
      <w:r w:rsidRPr="002F4EF5">
        <w:rPr>
          <w:sz w:val="28"/>
          <w:szCs w:val="28"/>
          <w:lang w:val="en"/>
        </w:rPr>
        <w:t xml:space="preserve">KHOA CÔNG NGHỆ THÔNG TIN </w:t>
      </w:r>
    </w:p>
    <w:p w14:paraId="663CCB50" w14:textId="77777777" w:rsidR="003218FF" w:rsidRPr="002F4EF5" w:rsidRDefault="003218FF" w:rsidP="00DD379F">
      <w:pPr>
        <w:suppressAutoHyphens/>
        <w:autoSpaceDE w:val="0"/>
        <w:autoSpaceDN w:val="0"/>
        <w:adjustRightInd w:val="0"/>
        <w:ind w:firstLine="720"/>
        <w:jc w:val="center"/>
        <w:rPr>
          <w:lang w:val="en"/>
        </w:rPr>
      </w:pPr>
    </w:p>
    <w:p w14:paraId="45509F58" w14:textId="77777777" w:rsidR="003218FF" w:rsidRPr="002F4EF5" w:rsidRDefault="00C3251F" w:rsidP="00E10A50">
      <w:pPr>
        <w:suppressAutoHyphens/>
        <w:autoSpaceDE w:val="0"/>
        <w:autoSpaceDN w:val="0"/>
        <w:adjustRightInd w:val="0"/>
        <w:jc w:val="center"/>
        <w:rPr>
          <w:sz w:val="28"/>
          <w:szCs w:val="28"/>
          <w:lang w:val="en"/>
        </w:rPr>
      </w:pPr>
      <w:r w:rsidRPr="002F4EF5">
        <w:rPr>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29BB511" w14:textId="77777777" w:rsidR="00E10A50" w:rsidRPr="002F4EF5" w:rsidRDefault="00E10A50" w:rsidP="00DD379F">
      <w:pPr>
        <w:suppressAutoHyphens/>
        <w:autoSpaceDE w:val="0"/>
        <w:autoSpaceDN w:val="0"/>
        <w:adjustRightInd w:val="0"/>
        <w:ind w:firstLine="720"/>
        <w:jc w:val="center"/>
        <w:rPr>
          <w:sz w:val="28"/>
          <w:szCs w:val="28"/>
          <w:lang w:val="en"/>
        </w:rPr>
      </w:pPr>
    </w:p>
    <w:p w14:paraId="40FDC04C" w14:textId="77777777" w:rsidR="003218FF" w:rsidRPr="002F4EF5" w:rsidRDefault="003218FF" w:rsidP="00DD379F">
      <w:pPr>
        <w:suppressAutoHyphens/>
        <w:autoSpaceDE w:val="0"/>
        <w:autoSpaceDN w:val="0"/>
        <w:adjustRightInd w:val="0"/>
        <w:ind w:firstLine="720"/>
        <w:rPr>
          <w:sz w:val="28"/>
          <w:szCs w:val="28"/>
          <w:lang w:val="en"/>
        </w:rPr>
      </w:pPr>
    </w:p>
    <w:p w14:paraId="61C6E877" w14:textId="69C9BBC4" w:rsidR="00352985" w:rsidRPr="002D2B63" w:rsidRDefault="00B97706" w:rsidP="00E10A50">
      <w:pPr>
        <w:suppressAutoHyphens/>
        <w:autoSpaceDE w:val="0"/>
        <w:autoSpaceDN w:val="0"/>
        <w:adjustRightInd w:val="0"/>
        <w:spacing w:line="360" w:lineRule="auto"/>
        <w:jc w:val="center"/>
        <w:rPr>
          <w:rFonts w:eastAsiaTheme="minorEastAsia"/>
          <w:sz w:val="32"/>
          <w:szCs w:val="32"/>
          <w:lang w:eastAsia="ja-JP"/>
        </w:rPr>
      </w:pPr>
      <w:r w:rsidRPr="002D2B63">
        <w:rPr>
          <w:sz w:val="32"/>
          <w:szCs w:val="32"/>
          <w:lang w:val="en"/>
        </w:rPr>
        <w:t>BÁO</w:t>
      </w:r>
      <w:r w:rsidRPr="002D2B63">
        <w:rPr>
          <w:sz w:val="32"/>
          <w:szCs w:val="32"/>
          <w:lang w:val="vi-VN"/>
        </w:rPr>
        <w:t xml:space="preserve"> CÁO </w:t>
      </w:r>
      <w:r w:rsidR="00E10A50" w:rsidRPr="002D2B63">
        <w:rPr>
          <w:sz w:val="32"/>
          <w:szCs w:val="32"/>
        </w:rPr>
        <w:t>CUỐI KÌ</w:t>
      </w:r>
    </w:p>
    <w:p w14:paraId="26D11AAA" w14:textId="3DAE71C3" w:rsidR="003218FF" w:rsidRPr="002D2B63" w:rsidRDefault="00E477A7" w:rsidP="00E10A50">
      <w:pPr>
        <w:suppressAutoHyphens/>
        <w:autoSpaceDE w:val="0"/>
        <w:autoSpaceDN w:val="0"/>
        <w:adjustRightInd w:val="0"/>
        <w:spacing w:line="360" w:lineRule="auto"/>
        <w:jc w:val="center"/>
        <w:rPr>
          <w:rFonts w:eastAsiaTheme="minorEastAsia"/>
          <w:sz w:val="32"/>
          <w:szCs w:val="32"/>
          <w:lang w:eastAsia="ja-JP"/>
        </w:rPr>
      </w:pPr>
      <w:r w:rsidRPr="002D2B63">
        <w:rPr>
          <w:rFonts w:eastAsiaTheme="minorEastAsia" w:hint="eastAsia"/>
          <w:sz w:val="32"/>
          <w:szCs w:val="32"/>
          <w:lang w:val="en" w:eastAsia="ja-JP"/>
        </w:rPr>
        <w:t xml:space="preserve"> </w:t>
      </w:r>
      <w:r w:rsidR="00E10A50" w:rsidRPr="002D2B63">
        <w:rPr>
          <w:rFonts w:eastAsiaTheme="minorEastAsia"/>
          <w:sz w:val="32"/>
          <w:szCs w:val="32"/>
          <w:lang w:val="en" w:eastAsia="ja-JP"/>
        </w:rPr>
        <w:t xml:space="preserve">MÔN HỌC: </w:t>
      </w:r>
      <w:r w:rsidR="00B97706" w:rsidRPr="002D2B63">
        <w:rPr>
          <w:rFonts w:eastAsiaTheme="minorEastAsia"/>
          <w:sz w:val="32"/>
          <w:szCs w:val="32"/>
          <w:lang w:val="en" w:eastAsia="ja-JP"/>
        </w:rPr>
        <w:t>PHÁT</w:t>
      </w:r>
      <w:r w:rsidR="00B97706" w:rsidRPr="002D2B63">
        <w:rPr>
          <w:rFonts w:eastAsiaTheme="minorEastAsia"/>
          <w:sz w:val="32"/>
          <w:szCs w:val="32"/>
          <w:lang w:val="vi-VN" w:eastAsia="ja-JP"/>
        </w:rPr>
        <w:t xml:space="preserve"> TRIỂN ỨNG DỤNG</w:t>
      </w:r>
    </w:p>
    <w:p w14:paraId="4353FC9B" w14:textId="77777777" w:rsidR="00E10A50" w:rsidRPr="002F4EF5" w:rsidRDefault="00E10A50" w:rsidP="00DD379F">
      <w:pPr>
        <w:suppressAutoHyphens/>
        <w:autoSpaceDE w:val="0"/>
        <w:autoSpaceDN w:val="0"/>
        <w:adjustRightInd w:val="0"/>
        <w:spacing w:line="360" w:lineRule="auto"/>
        <w:ind w:firstLine="720"/>
        <w:jc w:val="center"/>
        <w:rPr>
          <w:rFonts w:eastAsiaTheme="minorEastAsia"/>
          <w:sz w:val="32"/>
          <w:szCs w:val="32"/>
          <w:lang w:eastAsia="ja-JP"/>
        </w:rPr>
      </w:pPr>
    </w:p>
    <w:p w14:paraId="3B268E6C" w14:textId="1180115B" w:rsidR="00E10A50" w:rsidRPr="002F4EF5" w:rsidRDefault="00E10A50" w:rsidP="00E10A50">
      <w:pPr>
        <w:suppressAutoHyphens/>
        <w:autoSpaceDE w:val="0"/>
        <w:autoSpaceDN w:val="0"/>
        <w:adjustRightInd w:val="0"/>
        <w:spacing w:line="360" w:lineRule="auto"/>
        <w:jc w:val="center"/>
        <w:rPr>
          <w:rFonts w:eastAsiaTheme="minorEastAsia"/>
          <w:sz w:val="40"/>
          <w:szCs w:val="40"/>
          <w:lang w:eastAsia="ja-JP"/>
        </w:rPr>
      </w:pPr>
      <w:r w:rsidRPr="002F4EF5">
        <w:rPr>
          <w:rFonts w:eastAsiaTheme="minorEastAsia"/>
          <w:sz w:val="40"/>
          <w:szCs w:val="40"/>
          <w:lang w:eastAsia="ja-JP"/>
        </w:rPr>
        <w:t xml:space="preserve">ĐỀ TÀI: WEBSITE QUẢN LÝ HỒ SƠ Y TẾ TRỰC TUYẾN </w:t>
      </w:r>
      <w:r w:rsidR="004D7C49" w:rsidRPr="002F4EF5">
        <w:rPr>
          <w:rFonts w:eastAsiaTheme="minorEastAsia"/>
          <w:sz w:val="40"/>
          <w:szCs w:val="40"/>
          <w:lang w:eastAsia="ja-JP"/>
        </w:rPr>
        <w:t xml:space="preserve">- </w:t>
      </w:r>
      <w:r w:rsidRPr="002F4EF5">
        <w:rPr>
          <w:rFonts w:eastAsiaTheme="minorEastAsia"/>
          <w:sz w:val="40"/>
          <w:szCs w:val="40"/>
          <w:lang w:eastAsia="ja-JP"/>
        </w:rPr>
        <w:t>MEDICAL RECORDS</w:t>
      </w:r>
    </w:p>
    <w:p w14:paraId="12F5AE24" w14:textId="1A7E1795" w:rsidR="003218FF" w:rsidRPr="002F4EF5" w:rsidRDefault="003218FF" w:rsidP="00DD379F">
      <w:pPr>
        <w:suppressAutoHyphens/>
        <w:autoSpaceDE w:val="0"/>
        <w:autoSpaceDN w:val="0"/>
        <w:adjustRightInd w:val="0"/>
        <w:spacing w:line="360" w:lineRule="auto"/>
        <w:jc w:val="both"/>
        <w:rPr>
          <w:color w:val="FF0000"/>
          <w:lang w:val="en"/>
        </w:rPr>
      </w:pPr>
    </w:p>
    <w:p w14:paraId="3835BD06" w14:textId="77777777" w:rsidR="003218FF" w:rsidRPr="002F4EF5" w:rsidRDefault="003218FF" w:rsidP="00DD379F">
      <w:pPr>
        <w:suppressAutoHyphens/>
        <w:autoSpaceDE w:val="0"/>
        <w:autoSpaceDN w:val="0"/>
        <w:adjustRightInd w:val="0"/>
        <w:spacing w:line="360" w:lineRule="auto"/>
        <w:jc w:val="both"/>
        <w:rPr>
          <w:lang w:val="vi-VN"/>
        </w:rPr>
      </w:pPr>
    </w:p>
    <w:p w14:paraId="72444EEE" w14:textId="5301EDEC" w:rsidR="00B97706" w:rsidRPr="002F4EF5" w:rsidRDefault="003218FF" w:rsidP="00B97706">
      <w:pPr>
        <w:suppressAutoHyphens/>
        <w:autoSpaceDE w:val="0"/>
        <w:autoSpaceDN w:val="0"/>
        <w:adjustRightInd w:val="0"/>
        <w:spacing w:line="360" w:lineRule="auto"/>
        <w:ind w:left="360"/>
        <w:jc w:val="right"/>
        <w:rPr>
          <w:sz w:val="28"/>
          <w:szCs w:val="28"/>
        </w:rPr>
      </w:pPr>
      <w:r w:rsidRPr="002F4EF5">
        <w:rPr>
          <w:i/>
          <w:sz w:val="28"/>
          <w:szCs w:val="28"/>
          <w:lang w:val="vi-VN"/>
        </w:rPr>
        <w:t>Người thực hiện</w:t>
      </w:r>
      <w:r w:rsidRPr="002F4EF5">
        <w:rPr>
          <w:sz w:val="28"/>
          <w:szCs w:val="28"/>
          <w:lang w:val="vi-VN"/>
        </w:rPr>
        <w:t xml:space="preserve">:   </w:t>
      </w:r>
      <w:r w:rsidR="00B97706" w:rsidRPr="002F4EF5">
        <w:rPr>
          <w:sz w:val="28"/>
          <w:szCs w:val="28"/>
        </w:rPr>
        <w:t>TRƯƠNG</w:t>
      </w:r>
      <w:r w:rsidR="00B97706" w:rsidRPr="002F4EF5">
        <w:rPr>
          <w:sz w:val="28"/>
          <w:szCs w:val="28"/>
          <w:lang w:val="vi-VN"/>
        </w:rPr>
        <w:t xml:space="preserve"> CÔNG ĐẠT </w:t>
      </w:r>
      <w:r w:rsidR="00B97706" w:rsidRPr="002F4EF5">
        <w:rPr>
          <w:sz w:val="28"/>
          <w:szCs w:val="28"/>
        </w:rPr>
        <w:t>- 22685561</w:t>
      </w:r>
    </w:p>
    <w:p w14:paraId="4194E6D0" w14:textId="471470B1" w:rsidR="00B97706" w:rsidRPr="002F4EF5" w:rsidRDefault="00B97706" w:rsidP="00B97706">
      <w:pPr>
        <w:suppressAutoHyphens/>
        <w:autoSpaceDE w:val="0"/>
        <w:autoSpaceDN w:val="0"/>
        <w:adjustRightInd w:val="0"/>
        <w:spacing w:line="360" w:lineRule="auto"/>
        <w:ind w:left="1440" w:firstLine="720"/>
        <w:jc w:val="right"/>
        <w:rPr>
          <w:sz w:val="28"/>
          <w:szCs w:val="28"/>
        </w:rPr>
      </w:pPr>
      <w:r w:rsidRPr="002F4EF5">
        <w:rPr>
          <w:sz w:val="28"/>
          <w:szCs w:val="28"/>
        </w:rPr>
        <w:t>NGUYỄN</w:t>
      </w:r>
      <w:r w:rsidRPr="002F4EF5">
        <w:rPr>
          <w:sz w:val="28"/>
          <w:szCs w:val="28"/>
          <w:lang w:val="vi-VN"/>
        </w:rPr>
        <w:t xml:space="preserve"> GIA LÂM</w:t>
      </w:r>
      <w:r w:rsidRPr="002F4EF5">
        <w:rPr>
          <w:sz w:val="28"/>
          <w:szCs w:val="28"/>
        </w:rPr>
        <w:t xml:space="preserve"> - 22685611</w:t>
      </w:r>
    </w:p>
    <w:p w14:paraId="7895ED69" w14:textId="4FB3CD8B" w:rsidR="00B97706" w:rsidRPr="002F4EF5" w:rsidRDefault="00B97706" w:rsidP="00E10A50">
      <w:pPr>
        <w:suppressAutoHyphens/>
        <w:autoSpaceDE w:val="0"/>
        <w:autoSpaceDN w:val="0"/>
        <w:adjustRightInd w:val="0"/>
        <w:spacing w:line="360" w:lineRule="auto"/>
        <w:ind w:left="720"/>
        <w:jc w:val="right"/>
        <w:rPr>
          <w:sz w:val="28"/>
          <w:szCs w:val="28"/>
        </w:rPr>
      </w:pPr>
      <w:r w:rsidRPr="002F4EF5">
        <w:rPr>
          <w:sz w:val="28"/>
          <w:szCs w:val="28"/>
        </w:rPr>
        <w:t>PHAN</w:t>
      </w:r>
      <w:r w:rsidRPr="002F4EF5">
        <w:rPr>
          <w:sz w:val="28"/>
          <w:szCs w:val="28"/>
          <w:lang w:val="vi-VN"/>
        </w:rPr>
        <w:t xml:space="preserve"> TẤN TÀI</w:t>
      </w:r>
      <w:r w:rsidRPr="002F4EF5">
        <w:rPr>
          <w:sz w:val="28"/>
          <w:szCs w:val="28"/>
        </w:rPr>
        <w:t xml:space="preserve"> - 22684181</w:t>
      </w:r>
    </w:p>
    <w:p w14:paraId="7CD29B8B" w14:textId="06DE506D" w:rsidR="003218FF" w:rsidRPr="002F4EF5" w:rsidRDefault="003218FF" w:rsidP="00DD379F">
      <w:pPr>
        <w:suppressAutoHyphens/>
        <w:autoSpaceDE w:val="0"/>
        <w:autoSpaceDN w:val="0"/>
        <w:adjustRightInd w:val="0"/>
        <w:spacing w:line="360" w:lineRule="auto"/>
        <w:jc w:val="right"/>
        <w:rPr>
          <w:sz w:val="28"/>
          <w:szCs w:val="28"/>
          <w:lang w:val="vi-VN"/>
        </w:rPr>
      </w:pPr>
      <w:r w:rsidRPr="002F4EF5">
        <w:rPr>
          <w:sz w:val="28"/>
          <w:szCs w:val="28"/>
          <w:lang w:val="vi-VN"/>
        </w:rPr>
        <w:t xml:space="preserve">Lớp       :    </w:t>
      </w:r>
      <w:r w:rsidR="00B97706" w:rsidRPr="002F4EF5">
        <w:rPr>
          <w:sz w:val="28"/>
          <w:szCs w:val="28"/>
        </w:rPr>
        <w:t>420300350103</w:t>
      </w:r>
    </w:p>
    <w:p w14:paraId="36A62BF1" w14:textId="317AA02B" w:rsidR="003218FF" w:rsidRPr="002F4EF5" w:rsidRDefault="003218FF" w:rsidP="00DD379F">
      <w:pPr>
        <w:suppressAutoHyphens/>
        <w:autoSpaceDE w:val="0"/>
        <w:autoSpaceDN w:val="0"/>
        <w:adjustRightInd w:val="0"/>
        <w:spacing w:line="360" w:lineRule="auto"/>
        <w:jc w:val="right"/>
        <w:rPr>
          <w:sz w:val="28"/>
          <w:szCs w:val="28"/>
          <w:lang w:val="vi-VN"/>
        </w:rPr>
      </w:pPr>
      <w:r w:rsidRPr="002F4EF5">
        <w:rPr>
          <w:sz w:val="28"/>
          <w:szCs w:val="28"/>
          <w:lang w:val="vi-VN"/>
        </w:rPr>
        <w:t xml:space="preserve">Khoá     :    </w:t>
      </w:r>
      <w:r w:rsidR="00B97706" w:rsidRPr="002F4EF5">
        <w:rPr>
          <w:sz w:val="28"/>
          <w:szCs w:val="28"/>
          <w:lang w:val="vi-VN"/>
        </w:rPr>
        <w:t>18</w:t>
      </w:r>
    </w:p>
    <w:p w14:paraId="1FF08D8D" w14:textId="341882CE" w:rsidR="00723C52" w:rsidRPr="002F4EF5" w:rsidRDefault="00723C52" w:rsidP="00723C52">
      <w:pPr>
        <w:suppressAutoHyphens/>
        <w:autoSpaceDE w:val="0"/>
        <w:autoSpaceDN w:val="0"/>
        <w:adjustRightInd w:val="0"/>
        <w:spacing w:line="360" w:lineRule="auto"/>
        <w:jc w:val="right"/>
        <w:rPr>
          <w:sz w:val="28"/>
          <w:szCs w:val="28"/>
          <w:lang w:val="vi-VN"/>
        </w:rPr>
      </w:pPr>
      <w:r w:rsidRPr="002F4EF5">
        <w:rPr>
          <w:i/>
          <w:sz w:val="28"/>
          <w:szCs w:val="28"/>
          <w:lang w:val="vi-VN"/>
        </w:rPr>
        <w:t>Người hướng dẫn</w:t>
      </w:r>
      <w:r w:rsidRPr="002F4EF5">
        <w:rPr>
          <w:sz w:val="28"/>
          <w:szCs w:val="28"/>
          <w:lang w:val="vi-VN"/>
        </w:rPr>
        <w:t xml:space="preserve">: </w:t>
      </w:r>
      <w:r w:rsidR="00B97706" w:rsidRPr="002F4EF5">
        <w:rPr>
          <w:sz w:val="28"/>
          <w:szCs w:val="28"/>
        </w:rPr>
        <w:t>THS</w:t>
      </w:r>
      <w:r w:rsidR="00B97706" w:rsidRPr="002F4EF5">
        <w:rPr>
          <w:sz w:val="28"/>
          <w:szCs w:val="28"/>
          <w:lang w:val="vi-VN"/>
        </w:rPr>
        <w:t xml:space="preserve"> TRƯƠNG VĨNH LINH</w:t>
      </w:r>
    </w:p>
    <w:p w14:paraId="6A731B42" w14:textId="36EB494D" w:rsidR="003218FF" w:rsidRPr="001521B3" w:rsidRDefault="001521B3" w:rsidP="001521B3">
      <w:pPr>
        <w:suppressAutoHyphens/>
        <w:autoSpaceDE w:val="0"/>
        <w:autoSpaceDN w:val="0"/>
        <w:adjustRightInd w:val="0"/>
        <w:jc w:val="right"/>
        <w:rPr>
          <w:sz w:val="28"/>
          <w:szCs w:val="28"/>
          <w:lang w:val="vi-VN"/>
        </w:rPr>
      </w:pPr>
      <w:r>
        <w:rPr>
          <w:sz w:val="28"/>
          <w:szCs w:val="28"/>
        </w:rPr>
        <w:t>DH</w:t>
      </w:r>
      <w:r>
        <w:rPr>
          <w:sz w:val="28"/>
          <w:szCs w:val="28"/>
          <w:lang w:val="vi-VN"/>
        </w:rPr>
        <w:t xml:space="preserve"> TRẦN TẤN THÀNH</w:t>
      </w:r>
    </w:p>
    <w:p w14:paraId="3C4FD8AC" w14:textId="2F783501" w:rsidR="00E10A50" w:rsidRPr="001521B3" w:rsidRDefault="00E10A50" w:rsidP="001521B3">
      <w:pPr>
        <w:suppressAutoHyphens/>
        <w:autoSpaceDE w:val="0"/>
        <w:autoSpaceDN w:val="0"/>
        <w:adjustRightInd w:val="0"/>
        <w:rPr>
          <w:lang w:val="vi-VN"/>
        </w:rPr>
      </w:pPr>
    </w:p>
    <w:p w14:paraId="28E1BBA3" w14:textId="77777777" w:rsidR="00E10A50" w:rsidRPr="002F4EF5" w:rsidRDefault="00E10A50" w:rsidP="00DD379F">
      <w:pPr>
        <w:suppressAutoHyphens/>
        <w:autoSpaceDE w:val="0"/>
        <w:autoSpaceDN w:val="0"/>
        <w:adjustRightInd w:val="0"/>
        <w:jc w:val="center"/>
      </w:pPr>
    </w:p>
    <w:p w14:paraId="5CE9A64A" w14:textId="77777777" w:rsidR="002D4629" w:rsidRPr="002F4EF5" w:rsidRDefault="002D4629" w:rsidP="00E10A50">
      <w:pPr>
        <w:suppressAutoHyphens/>
        <w:autoSpaceDE w:val="0"/>
        <w:autoSpaceDN w:val="0"/>
        <w:adjustRightInd w:val="0"/>
      </w:pPr>
    </w:p>
    <w:p w14:paraId="0A9D53A1" w14:textId="4AE28EBC" w:rsidR="00B118C8" w:rsidRPr="002F4EF5" w:rsidRDefault="003218FF" w:rsidP="00DD379F">
      <w:pPr>
        <w:suppressAutoHyphens/>
        <w:autoSpaceDE w:val="0"/>
        <w:autoSpaceDN w:val="0"/>
        <w:adjustRightInd w:val="0"/>
        <w:jc w:val="center"/>
        <w:rPr>
          <w:iCs/>
          <w:sz w:val="28"/>
          <w:szCs w:val="28"/>
        </w:rPr>
        <w:sectPr w:rsidR="00B118C8" w:rsidRPr="002F4EF5" w:rsidSect="002B2004">
          <w:headerReference w:type="default" r:id="rId12"/>
          <w:footerReference w:type="default" r:id="rId13"/>
          <w:pgSz w:w="12240" w:h="15840" w:code="1"/>
          <w:pgMar w:top="1985" w:right="1134" w:bottom="1701" w:left="1985" w:header="720" w:footer="720" w:gutter="0"/>
          <w:cols w:space="720"/>
          <w:docGrid w:linePitch="360"/>
        </w:sectPr>
      </w:pPr>
      <w:r w:rsidRPr="002F4EF5">
        <w:rPr>
          <w:iCs/>
          <w:sz w:val="28"/>
          <w:szCs w:val="28"/>
          <w:lang w:val="vi-VN"/>
        </w:rPr>
        <w:t>THÀNH PHỐ HỒ CHÍ MINH, NĂM 20</w:t>
      </w:r>
      <w:r w:rsidR="00B05A20" w:rsidRPr="002F4EF5">
        <w:rPr>
          <w:rFonts w:eastAsiaTheme="minorEastAsia" w:hint="eastAsia"/>
          <w:iCs/>
          <w:sz w:val="28"/>
          <w:szCs w:val="28"/>
          <w:lang w:val="vi-VN" w:eastAsia="ja-JP"/>
        </w:rPr>
        <w:t>2</w:t>
      </w:r>
      <w:r w:rsidR="00263461" w:rsidRPr="002F4EF5">
        <w:rPr>
          <w:rFonts w:eastAsiaTheme="minorEastAsia"/>
          <w:iCs/>
          <w:sz w:val="28"/>
          <w:szCs w:val="28"/>
          <w:lang w:eastAsia="ja-JP"/>
        </w:rPr>
        <w:t>5</w:t>
      </w:r>
    </w:p>
    <w:p w14:paraId="67987026" w14:textId="77777777" w:rsidR="001521B3" w:rsidRPr="002F4EF5" w:rsidRDefault="001521B3" w:rsidP="001521B3">
      <w:pPr>
        <w:suppressAutoHyphens/>
        <w:autoSpaceDE w:val="0"/>
        <w:autoSpaceDN w:val="0"/>
        <w:adjustRightInd w:val="0"/>
        <w:jc w:val="center"/>
        <w:rPr>
          <w:sz w:val="28"/>
          <w:szCs w:val="28"/>
        </w:rPr>
      </w:pPr>
      <w:bookmarkStart w:id="0" w:name="_Toc387692905"/>
      <w:bookmarkStart w:id="1" w:name="_Toc198649761"/>
      <w:r w:rsidRPr="002F4EF5">
        <w:rPr>
          <w:sz w:val="28"/>
          <w:szCs w:val="28"/>
          <w:lang w:val="en"/>
        </w:rPr>
        <w:lastRenderedPageBreak/>
        <w:t>TR</w:t>
      </w:r>
      <w:r w:rsidRPr="002F4EF5">
        <w:rPr>
          <w:sz w:val="28"/>
          <w:szCs w:val="28"/>
          <w:lang w:val="vi-VN"/>
        </w:rPr>
        <w:t xml:space="preserve">ƯỜNG ĐẠI HỌC </w:t>
      </w:r>
      <w:r w:rsidRPr="002F4EF5">
        <w:rPr>
          <w:rFonts w:eastAsiaTheme="minorEastAsia" w:hint="eastAsia"/>
          <w:sz w:val="28"/>
          <w:szCs w:val="28"/>
          <w:lang w:val="vi-VN" w:eastAsia="ja-JP"/>
        </w:rPr>
        <w:t>CÔNG NGHIỆP TP HỒ CHÍ MINH</w:t>
      </w:r>
      <w:r w:rsidRPr="002F4EF5">
        <w:rPr>
          <w:sz w:val="28"/>
          <w:szCs w:val="28"/>
          <w:lang w:val="vi-VN"/>
        </w:rPr>
        <w:t xml:space="preserve"> </w:t>
      </w:r>
    </w:p>
    <w:p w14:paraId="5E1344C9" w14:textId="77777777" w:rsidR="001521B3" w:rsidRPr="002F4EF5" w:rsidRDefault="001521B3" w:rsidP="001521B3">
      <w:pPr>
        <w:suppressAutoHyphens/>
        <w:autoSpaceDE w:val="0"/>
        <w:autoSpaceDN w:val="0"/>
        <w:adjustRightInd w:val="0"/>
        <w:jc w:val="center"/>
        <w:rPr>
          <w:sz w:val="28"/>
          <w:szCs w:val="28"/>
          <w:lang w:val="en"/>
        </w:rPr>
      </w:pPr>
      <w:r w:rsidRPr="002F4EF5">
        <w:rPr>
          <w:sz w:val="28"/>
          <w:szCs w:val="28"/>
          <w:lang w:val="en"/>
        </w:rPr>
        <w:t xml:space="preserve">KHOA CÔNG NGHỆ THÔNG TIN </w:t>
      </w:r>
    </w:p>
    <w:p w14:paraId="2442AAD6" w14:textId="77777777" w:rsidR="001521B3" w:rsidRPr="002F4EF5" w:rsidRDefault="001521B3" w:rsidP="001521B3">
      <w:pPr>
        <w:suppressAutoHyphens/>
        <w:autoSpaceDE w:val="0"/>
        <w:autoSpaceDN w:val="0"/>
        <w:adjustRightInd w:val="0"/>
        <w:ind w:firstLine="720"/>
        <w:jc w:val="center"/>
        <w:rPr>
          <w:lang w:val="en"/>
        </w:rPr>
      </w:pPr>
    </w:p>
    <w:p w14:paraId="2CA0A916" w14:textId="77777777" w:rsidR="001521B3" w:rsidRPr="002F4EF5" w:rsidRDefault="001521B3" w:rsidP="001521B3">
      <w:pPr>
        <w:suppressAutoHyphens/>
        <w:autoSpaceDE w:val="0"/>
        <w:autoSpaceDN w:val="0"/>
        <w:adjustRightInd w:val="0"/>
        <w:jc w:val="center"/>
        <w:rPr>
          <w:sz w:val="28"/>
          <w:szCs w:val="28"/>
          <w:lang w:val="en"/>
        </w:rPr>
      </w:pPr>
      <w:r w:rsidRPr="002F4EF5">
        <w:rPr>
          <w:noProof/>
          <w:sz w:val="28"/>
          <w:szCs w:val="28"/>
          <w:lang w:eastAsia="ja-JP"/>
        </w:rPr>
        <w:drawing>
          <wp:inline distT="0" distB="0" distL="0" distR="0" wp14:anchorId="2EE22C7A" wp14:editId="35D11ADD">
            <wp:extent cx="1200150" cy="1200150"/>
            <wp:effectExtent l="0" t="0" r="0" b="0"/>
            <wp:docPr id="461734774" name="Picture 46173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A838690" w14:textId="77777777" w:rsidR="001521B3" w:rsidRPr="002F4EF5" w:rsidRDefault="001521B3" w:rsidP="001521B3">
      <w:pPr>
        <w:suppressAutoHyphens/>
        <w:autoSpaceDE w:val="0"/>
        <w:autoSpaceDN w:val="0"/>
        <w:adjustRightInd w:val="0"/>
        <w:ind w:firstLine="720"/>
        <w:jc w:val="center"/>
        <w:rPr>
          <w:sz w:val="28"/>
          <w:szCs w:val="28"/>
          <w:lang w:val="en"/>
        </w:rPr>
      </w:pPr>
    </w:p>
    <w:p w14:paraId="12CE066D" w14:textId="77777777" w:rsidR="001521B3" w:rsidRPr="002F4EF5" w:rsidRDefault="001521B3" w:rsidP="001521B3">
      <w:pPr>
        <w:suppressAutoHyphens/>
        <w:autoSpaceDE w:val="0"/>
        <w:autoSpaceDN w:val="0"/>
        <w:adjustRightInd w:val="0"/>
        <w:ind w:firstLine="720"/>
        <w:rPr>
          <w:sz w:val="28"/>
          <w:szCs w:val="28"/>
          <w:lang w:val="en"/>
        </w:rPr>
      </w:pPr>
    </w:p>
    <w:p w14:paraId="04D93B59" w14:textId="77777777" w:rsidR="001521B3" w:rsidRPr="002F4EF5" w:rsidRDefault="001521B3" w:rsidP="001521B3">
      <w:pPr>
        <w:suppressAutoHyphens/>
        <w:autoSpaceDE w:val="0"/>
        <w:autoSpaceDN w:val="0"/>
        <w:adjustRightInd w:val="0"/>
        <w:spacing w:line="360" w:lineRule="auto"/>
        <w:jc w:val="center"/>
        <w:rPr>
          <w:rFonts w:eastAsiaTheme="minorEastAsia"/>
          <w:sz w:val="32"/>
          <w:szCs w:val="32"/>
          <w:lang w:eastAsia="ja-JP"/>
        </w:rPr>
      </w:pPr>
      <w:r w:rsidRPr="002F4EF5">
        <w:rPr>
          <w:sz w:val="32"/>
          <w:szCs w:val="32"/>
          <w:lang w:val="en"/>
        </w:rPr>
        <w:t>BÁO</w:t>
      </w:r>
      <w:r w:rsidRPr="002F4EF5">
        <w:rPr>
          <w:sz w:val="32"/>
          <w:szCs w:val="32"/>
          <w:lang w:val="vi-VN"/>
        </w:rPr>
        <w:t xml:space="preserve"> CÁO </w:t>
      </w:r>
      <w:r w:rsidRPr="002F4EF5">
        <w:rPr>
          <w:sz w:val="32"/>
          <w:szCs w:val="32"/>
        </w:rPr>
        <w:t>CUỐI KÌ</w:t>
      </w:r>
    </w:p>
    <w:p w14:paraId="1CC67E35" w14:textId="77777777" w:rsidR="001521B3" w:rsidRPr="002F4EF5" w:rsidRDefault="001521B3" w:rsidP="001521B3">
      <w:pPr>
        <w:suppressAutoHyphens/>
        <w:autoSpaceDE w:val="0"/>
        <w:autoSpaceDN w:val="0"/>
        <w:adjustRightInd w:val="0"/>
        <w:spacing w:line="360" w:lineRule="auto"/>
        <w:jc w:val="center"/>
        <w:rPr>
          <w:rFonts w:eastAsiaTheme="minorEastAsia"/>
          <w:sz w:val="32"/>
          <w:szCs w:val="32"/>
          <w:lang w:eastAsia="ja-JP"/>
        </w:rPr>
      </w:pPr>
      <w:r w:rsidRPr="002F4EF5">
        <w:rPr>
          <w:rFonts w:eastAsiaTheme="minorEastAsia" w:hint="eastAsia"/>
          <w:sz w:val="32"/>
          <w:szCs w:val="32"/>
          <w:lang w:val="en" w:eastAsia="ja-JP"/>
        </w:rPr>
        <w:t xml:space="preserve"> </w:t>
      </w:r>
      <w:r w:rsidRPr="002F4EF5">
        <w:rPr>
          <w:rFonts w:eastAsiaTheme="minorEastAsia"/>
          <w:sz w:val="32"/>
          <w:szCs w:val="32"/>
          <w:lang w:val="en" w:eastAsia="ja-JP"/>
        </w:rPr>
        <w:t>MÔN HỌC: PHÁT</w:t>
      </w:r>
      <w:r w:rsidRPr="002F4EF5">
        <w:rPr>
          <w:rFonts w:eastAsiaTheme="minorEastAsia"/>
          <w:sz w:val="32"/>
          <w:szCs w:val="32"/>
          <w:lang w:val="vi-VN" w:eastAsia="ja-JP"/>
        </w:rPr>
        <w:t xml:space="preserve"> TRIỂN ỨNG DỤNG</w:t>
      </w:r>
    </w:p>
    <w:p w14:paraId="05E46590" w14:textId="77777777" w:rsidR="001521B3" w:rsidRPr="002F4EF5" w:rsidRDefault="001521B3" w:rsidP="001521B3">
      <w:pPr>
        <w:suppressAutoHyphens/>
        <w:autoSpaceDE w:val="0"/>
        <w:autoSpaceDN w:val="0"/>
        <w:adjustRightInd w:val="0"/>
        <w:spacing w:line="360" w:lineRule="auto"/>
        <w:ind w:firstLine="720"/>
        <w:jc w:val="center"/>
        <w:rPr>
          <w:rFonts w:eastAsiaTheme="minorEastAsia"/>
          <w:sz w:val="32"/>
          <w:szCs w:val="32"/>
          <w:lang w:eastAsia="ja-JP"/>
        </w:rPr>
      </w:pPr>
    </w:p>
    <w:p w14:paraId="26190288" w14:textId="77777777" w:rsidR="001521B3" w:rsidRPr="002F4EF5" w:rsidRDefault="001521B3" w:rsidP="001521B3">
      <w:pPr>
        <w:suppressAutoHyphens/>
        <w:autoSpaceDE w:val="0"/>
        <w:autoSpaceDN w:val="0"/>
        <w:adjustRightInd w:val="0"/>
        <w:spacing w:line="360" w:lineRule="auto"/>
        <w:jc w:val="center"/>
        <w:rPr>
          <w:rFonts w:eastAsiaTheme="minorEastAsia"/>
          <w:sz w:val="40"/>
          <w:szCs w:val="40"/>
          <w:lang w:eastAsia="ja-JP"/>
        </w:rPr>
      </w:pPr>
      <w:r w:rsidRPr="002F4EF5">
        <w:rPr>
          <w:rFonts w:eastAsiaTheme="minorEastAsia"/>
          <w:sz w:val="40"/>
          <w:szCs w:val="40"/>
          <w:lang w:eastAsia="ja-JP"/>
        </w:rPr>
        <w:t>ĐỀ TÀI: WEBSITE QUẢN LÝ HỒ SƠ Y TẾ TRỰC TUYẾN - MEDICAL RECORDS</w:t>
      </w:r>
    </w:p>
    <w:p w14:paraId="2882DE3E" w14:textId="77777777" w:rsidR="001521B3" w:rsidRPr="002F4EF5" w:rsidRDefault="001521B3" w:rsidP="001521B3">
      <w:pPr>
        <w:suppressAutoHyphens/>
        <w:autoSpaceDE w:val="0"/>
        <w:autoSpaceDN w:val="0"/>
        <w:adjustRightInd w:val="0"/>
        <w:spacing w:line="360" w:lineRule="auto"/>
        <w:jc w:val="both"/>
        <w:rPr>
          <w:color w:val="FF0000"/>
          <w:lang w:val="en"/>
        </w:rPr>
      </w:pPr>
    </w:p>
    <w:p w14:paraId="3F94CB43" w14:textId="77777777" w:rsidR="001521B3" w:rsidRPr="002F4EF5" w:rsidRDefault="001521B3" w:rsidP="001521B3">
      <w:pPr>
        <w:suppressAutoHyphens/>
        <w:autoSpaceDE w:val="0"/>
        <w:autoSpaceDN w:val="0"/>
        <w:adjustRightInd w:val="0"/>
        <w:spacing w:line="360" w:lineRule="auto"/>
        <w:jc w:val="both"/>
        <w:rPr>
          <w:lang w:val="vi-VN"/>
        </w:rPr>
      </w:pPr>
    </w:p>
    <w:p w14:paraId="4A46A1E8" w14:textId="77777777" w:rsidR="001521B3" w:rsidRPr="002F4EF5" w:rsidRDefault="001521B3" w:rsidP="001521B3">
      <w:pPr>
        <w:suppressAutoHyphens/>
        <w:autoSpaceDE w:val="0"/>
        <w:autoSpaceDN w:val="0"/>
        <w:adjustRightInd w:val="0"/>
        <w:spacing w:line="360" w:lineRule="auto"/>
        <w:ind w:left="360"/>
        <w:jc w:val="right"/>
        <w:rPr>
          <w:sz w:val="28"/>
          <w:szCs w:val="28"/>
        </w:rPr>
      </w:pPr>
      <w:r w:rsidRPr="002F4EF5">
        <w:rPr>
          <w:i/>
          <w:sz w:val="28"/>
          <w:szCs w:val="28"/>
          <w:lang w:val="vi-VN"/>
        </w:rPr>
        <w:t>Người thực hiện</w:t>
      </w:r>
      <w:r w:rsidRPr="002F4EF5">
        <w:rPr>
          <w:sz w:val="28"/>
          <w:szCs w:val="28"/>
          <w:lang w:val="vi-VN"/>
        </w:rPr>
        <w:t xml:space="preserve">:   </w:t>
      </w:r>
      <w:r w:rsidRPr="002F4EF5">
        <w:rPr>
          <w:sz w:val="28"/>
          <w:szCs w:val="28"/>
        </w:rPr>
        <w:t>TRƯƠNG</w:t>
      </w:r>
      <w:r w:rsidRPr="002F4EF5">
        <w:rPr>
          <w:sz w:val="28"/>
          <w:szCs w:val="28"/>
          <w:lang w:val="vi-VN"/>
        </w:rPr>
        <w:t xml:space="preserve"> CÔNG ĐẠT </w:t>
      </w:r>
      <w:r w:rsidRPr="002F4EF5">
        <w:rPr>
          <w:sz w:val="28"/>
          <w:szCs w:val="28"/>
        </w:rPr>
        <w:t>- 22685561</w:t>
      </w:r>
    </w:p>
    <w:p w14:paraId="12BE0F96" w14:textId="77777777" w:rsidR="001521B3" w:rsidRPr="002F4EF5" w:rsidRDefault="001521B3" w:rsidP="001521B3">
      <w:pPr>
        <w:suppressAutoHyphens/>
        <w:autoSpaceDE w:val="0"/>
        <w:autoSpaceDN w:val="0"/>
        <w:adjustRightInd w:val="0"/>
        <w:spacing w:line="360" w:lineRule="auto"/>
        <w:ind w:left="1440" w:firstLine="720"/>
        <w:jc w:val="right"/>
        <w:rPr>
          <w:sz w:val="28"/>
          <w:szCs w:val="28"/>
        </w:rPr>
      </w:pPr>
      <w:r w:rsidRPr="002F4EF5">
        <w:rPr>
          <w:sz w:val="28"/>
          <w:szCs w:val="28"/>
        </w:rPr>
        <w:t>NGUYỄN</w:t>
      </w:r>
      <w:r w:rsidRPr="002F4EF5">
        <w:rPr>
          <w:sz w:val="28"/>
          <w:szCs w:val="28"/>
          <w:lang w:val="vi-VN"/>
        </w:rPr>
        <w:t xml:space="preserve"> GIA LÂM</w:t>
      </w:r>
      <w:r w:rsidRPr="002F4EF5">
        <w:rPr>
          <w:sz w:val="28"/>
          <w:szCs w:val="28"/>
        </w:rPr>
        <w:t xml:space="preserve"> - 22685611</w:t>
      </w:r>
    </w:p>
    <w:p w14:paraId="206899DA" w14:textId="77777777" w:rsidR="001521B3" w:rsidRPr="002F4EF5" w:rsidRDefault="001521B3" w:rsidP="001521B3">
      <w:pPr>
        <w:suppressAutoHyphens/>
        <w:autoSpaceDE w:val="0"/>
        <w:autoSpaceDN w:val="0"/>
        <w:adjustRightInd w:val="0"/>
        <w:spacing w:line="360" w:lineRule="auto"/>
        <w:ind w:left="720"/>
        <w:jc w:val="right"/>
        <w:rPr>
          <w:sz w:val="28"/>
          <w:szCs w:val="28"/>
        </w:rPr>
      </w:pPr>
      <w:r w:rsidRPr="002F4EF5">
        <w:rPr>
          <w:sz w:val="28"/>
          <w:szCs w:val="28"/>
        </w:rPr>
        <w:t>PHAN</w:t>
      </w:r>
      <w:r w:rsidRPr="002F4EF5">
        <w:rPr>
          <w:sz w:val="28"/>
          <w:szCs w:val="28"/>
          <w:lang w:val="vi-VN"/>
        </w:rPr>
        <w:t xml:space="preserve"> TẤN TÀI</w:t>
      </w:r>
      <w:r w:rsidRPr="002F4EF5">
        <w:rPr>
          <w:sz w:val="28"/>
          <w:szCs w:val="28"/>
        </w:rPr>
        <w:t xml:space="preserve"> - 22684181</w:t>
      </w:r>
    </w:p>
    <w:p w14:paraId="67E3080D" w14:textId="77777777" w:rsidR="001521B3" w:rsidRPr="002F4EF5" w:rsidRDefault="001521B3" w:rsidP="001521B3">
      <w:pPr>
        <w:suppressAutoHyphens/>
        <w:autoSpaceDE w:val="0"/>
        <w:autoSpaceDN w:val="0"/>
        <w:adjustRightInd w:val="0"/>
        <w:spacing w:line="360" w:lineRule="auto"/>
        <w:jc w:val="right"/>
        <w:rPr>
          <w:sz w:val="28"/>
          <w:szCs w:val="28"/>
          <w:lang w:val="vi-VN"/>
        </w:rPr>
      </w:pPr>
      <w:r w:rsidRPr="002F4EF5">
        <w:rPr>
          <w:sz w:val="28"/>
          <w:szCs w:val="28"/>
          <w:lang w:val="vi-VN"/>
        </w:rPr>
        <w:t xml:space="preserve">Lớp       :    </w:t>
      </w:r>
      <w:r w:rsidRPr="002F4EF5">
        <w:rPr>
          <w:sz w:val="28"/>
          <w:szCs w:val="28"/>
        </w:rPr>
        <w:t>420300350103</w:t>
      </w:r>
    </w:p>
    <w:p w14:paraId="0BB8BBFC" w14:textId="77777777" w:rsidR="001521B3" w:rsidRPr="002F4EF5" w:rsidRDefault="001521B3" w:rsidP="001521B3">
      <w:pPr>
        <w:suppressAutoHyphens/>
        <w:autoSpaceDE w:val="0"/>
        <w:autoSpaceDN w:val="0"/>
        <w:adjustRightInd w:val="0"/>
        <w:spacing w:line="360" w:lineRule="auto"/>
        <w:jc w:val="right"/>
        <w:rPr>
          <w:sz w:val="28"/>
          <w:szCs w:val="28"/>
          <w:lang w:val="vi-VN"/>
        </w:rPr>
      </w:pPr>
      <w:r w:rsidRPr="002F4EF5">
        <w:rPr>
          <w:sz w:val="28"/>
          <w:szCs w:val="28"/>
          <w:lang w:val="vi-VN"/>
        </w:rPr>
        <w:t>Khoá     :    18</w:t>
      </w:r>
    </w:p>
    <w:p w14:paraId="49105D2E" w14:textId="77777777" w:rsidR="001521B3" w:rsidRPr="002F4EF5" w:rsidRDefault="001521B3" w:rsidP="001521B3">
      <w:pPr>
        <w:suppressAutoHyphens/>
        <w:autoSpaceDE w:val="0"/>
        <w:autoSpaceDN w:val="0"/>
        <w:adjustRightInd w:val="0"/>
        <w:spacing w:line="360" w:lineRule="auto"/>
        <w:jc w:val="right"/>
        <w:rPr>
          <w:sz w:val="28"/>
          <w:szCs w:val="28"/>
          <w:lang w:val="vi-VN"/>
        </w:rPr>
      </w:pPr>
      <w:r w:rsidRPr="002F4EF5">
        <w:rPr>
          <w:i/>
          <w:sz w:val="28"/>
          <w:szCs w:val="28"/>
          <w:lang w:val="vi-VN"/>
        </w:rPr>
        <w:t>Người hướng dẫn</w:t>
      </w:r>
      <w:r w:rsidRPr="002F4EF5">
        <w:rPr>
          <w:sz w:val="28"/>
          <w:szCs w:val="28"/>
          <w:lang w:val="vi-VN"/>
        </w:rPr>
        <w:t xml:space="preserve">: </w:t>
      </w:r>
      <w:r w:rsidRPr="002F4EF5">
        <w:rPr>
          <w:sz w:val="28"/>
          <w:szCs w:val="28"/>
        </w:rPr>
        <w:t>THS</w:t>
      </w:r>
      <w:r w:rsidRPr="002F4EF5">
        <w:rPr>
          <w:sz w:val="28"/>
          <w:szCs w:val="28"/>
          <w:lang w:val="vi-VN"/>
        </w:rPr>
        <w:t xml:space="preserve"> TRƯƠNG VĨNH LINH</w:t>
      </w:r>
    </w:p>
    <w:p w14:paraId="13D3951D" w14:textId="77777777" w:rsidR="001521B3" w:rsidRPr="001521B3" w:rsidRDefault="001521B3" w:rsidP="001521B3">
      <w:pPr>
        <w:suppressAutoHyphens/>
        <w:autoSpaceDE w:val="0"/>
        <w:autoSpaceDN w:val="0"/>
        <w:adjustRightInd w:val="0"/>
        <w:jc w:val="right"/>
        <w:rPr>
          <w:sz w:val="28"/>
          <w:szCs w:val="28"/>
          <w:lang w:val="vi-VN"/>
        </w:rPr>
      </w:pPr>
      <w:r>
        <w:rPr>
          <w:sz w:val="28"/>
          <w:szCs w:val="28"/>
        </w:rPr>
        <w:t>DH</w:t>
      </w:r>
      <w:r>
        <w:rPr>
          <w:sz w:val="28"/>
          <w:szCs w:val="28"/>
          <w:lang w:val="vi-VN"/>
        </w:rPr>
        <w:t xml:space="preserve"> TRẦN TẤN THÀNH</w:t>
      </w:r>
    </w:p>
    <w:p w14:paraId="370C467D" w14:textId="77777777" w:rsidR="001521B3" w:rsidRPr="001521B3" w:rsidRDefault="001521B3" w:rsidP="001521B3">
      <w:pPr>
        <w:suppressAutoHyphens/>
        <w:autoSpaceDE w:val="0"/>
        <w:autoSpaceDN w:val="0"/>
        <w:adjustRightInd w:val="0"/>
        <w:rPr>
          <w:lang w:val="vi-VN"/>
        </w:rPr>
      </w:pPr>
    </w:p>
    <w:p w14:paraId="6CF8F1CA" w14:textId="77777777" w:rsidR="001521B3" w:rsidRPr="002F4EF5" w:rsidRDefault="001521B3" w:rsidP="001521B3">
      <w:pPr>
        <w:suppressAutoHyphens/>
        <w:autoSpaceDE w:val="0"/>
        <w:autoSpaceDN w:val="0"/>
        <w:adjustRightInd w:val="0"/>
        <w:jc w:val="center"/>
      </w:pPr>
    </w:p>
    <w:p w14:paraId="2560BE0F" w14:textId="77777777" w:rsidR="001521B3" w:rsidRPr="002F4EF5" w:rsidRDefault="001521B3" w:rsidP="001521B3">
      <w:pPr>
        <w:suppressAutoHyphens/>
        <w:autoSpaceDE w:val="0"/>
        <w:autoSpaceDN w:val="0"/>
        <w:adjustRightInd w:val="0"/>
      </w:pPr>
    </w:p>
    <w:p w14:paraId="0B67F9AE" w14:textId="77777777" w:rsidR="001521B3" w:rsidRPr="002F4EF5" w:rsidRDefault="001521B3" w:rsidP="001521B3">
      <w:pPr>
        <w:suppressAutoHyphens/>
        <w:autoSpaceDE w:val="0"/>
        <w:autoSpaceDN w:val="0"/>
        <w:adjustRightInd w:val="0"/>
        <w:jc w:val="center"/>
        <w:rPr>
          <w:iCs/>
          <w:sz w:val="28"/>
          <w:szCs w:val="28"/>
        </w:rPr>
        <w:sectPr w:rsidR="001521B3" w:rsidRPr="002F4EF5" w:rsidSect="001521B3">
          <w:headerReference w:type="default" r:id="rId14"/>
          <w:footerReference w:type="default" r:id="rId15"/>
          <w:pgSz w:w="12240" w:h="15840" w:code="1"/>
          <w:pgMar w:top="1985" w:right="1134" w:bottom="1701" w:left="1985" w:header="720" w:footer="720" w:gutter="0"/>
          <w:cols w:space="720"/>
          <w:docGrid w:linePitch="360"/>
        </w:sectPr>
      </w:pPr>
      <w:r w:rsidRPr="002F4EF5">
        <w:rPr>
          <w:iCs/>
          <w:sz w:val="28"/>
          <w:szCs w:val="28"/>
          <w:lang w:val="vi-VN"/>
        </w:rPr>
        <w:t>THÀNH PHỐ HỒ CHÍ MINH, NĂM 20</w:t>
      </w:r>
      <w:r w:rsidRPr="002F4EF5">
        <w:rPr>
          <w:rFonts w:eastAsiaTheme="minorEastAsia" w:hint="eastAsia"/>
          <w:iCs/>
          <w:sz w:val="28"/>
          <w:szCs w:val="28"/>
          <w:lang w:val="vi-VN" w:eastAsia="ja-JP"/>
        </w:rPr>
        <w:t>2</w:t>
      </w:r>
      <w:r w:rsidRPr="002F4EF5">
        <w:rPr>
          <w:rFonts w:eastAsiaTheme="minorEastAsia"/>
          <w:iCs/>
          <w:sz w:val="28"/>
          <w:szCs w:val="28"/>
          <w:lang w:eastAsia="ja-JP"/>
        </w:rPr>
        <w:t>5</w:t>
      </w:r>
    </w:p>
    <w:p w14:paraId="1A6B3AC4" w14:textId="77490C3A" w:rsidR="002B2004" w:rsidRPr="002F4EF5" w:rsidRDefault="002B2004" w:rsidP="002B2004">
      <w:pPr>
        <w:pStyle w:val="Chng"/>
        <w:tabs>
          <w:tab w:val="clear" w:pos="6379"/>
        </w:tabs>
        <w:spacing w:before="120" w:after="120"/>
        <w:jc w:val="center"/>
        <w:rPr>
          <w:rFonts w:eastAsiaTheme="minorEastAsia"/>
          <w:b w:val="0"/>
          <w:lang w:eastAsia="ja-JP"/>
        </w:rPr>
      </w:pPr>
      <w:r w:rsidRPr="002F4EF5">
        <w:rPr>
          <w:b w:val="0"/>
          <w:lang w:val="vi-VN"/>
        </w:rPr>
        <w:lastRenderedPageBreak/>
        <w:t>LỜI CẢM ƠN</w:t>
      </w:r>
      <w:bookmarkEnd w:id="0"/>
      <w:bookmarkEnd w:id="1"/>
    </w:p>
    <w:p w14:paraId="7134776D" w14:textId="3BD5A953" w:rsidR="00523310" w:rsidRPr="002F4EF5" w:rsidRDefault="002B2004" w:rsidP="002B2004">
      <w:pPr>
        <w:spacing w:before="120" w:after="120" w:line="360" w:lineRule="auto"/>
        <w:jc w:val="both"/>
        <w:rPr>
          <w:i/>
          <w:sz w:val="26"/>
          <w:szCs w:val="26"/>
        </w:rPr>
      </w:pPr>
      <w:r w:rsidRPr="002F4EF5">
        <w:rPr>
          <w:sz w:val="26"/>
          <w:szCs w:val="26"/>
          <w:lang w:val="vi-VN"/>
        </w:rPr>
        <w:t>Trước hết, em xin gửi lời cảm ơn chân thành và sâu sắc đến T</w:t>
      </w:r>
      <w:r w:rsidR="00963552" w:rsidRPr="002F4EF5">
        <w:rPr>
          <w:sz w:val="26"/>
          <w:szCs w:val="26"/>
        </w:rPr>
        <w:t>HS. Trương Vĩnh Linh</w:t>
      </w:r>
      <w:r w:rsidR="001521B3">
        <w:rPr>
          <w:sz w:val="26"/>
          <w:szCs w:val="26"/>
          <w:lang w:val="vi-VN"/>
        </w:rPr>
        <w:t xml:space="preserve"> và DH Trần Tấn Thành</w:t>
      </w:r>
      <w:r w:rsidRPr="002F4EF5">
        <w:rPr>
          <w:sz w:val="26"/>
          <w:szCs w:val="26"/>
          <w:lang w:val="vi-VN"/>
        </w:rPr>
        <w:t>,</w:t>
      </w:r>
      <w:r w:rsidR="001521B3">
        <w:rPr>
          <w:sz w:val="26"/>
          <w:szCs w:val="26"/>
          <w:lang w:val="vi-VN"/>
        </w:rPr>
        <w:t xml:space="preserve"> những</w:t>
      </w:r>
      <w:r w:rsidRPr="002F4EF5">
        <w:rPr>
          <w:sz w:val="26"/>
          <w:szCs w:val="26"/>
          <w:lang w:val="vi-VN"/>
        </w:rPr>
        <w:t xml:space="preserve"> người đã luôn tận tâm hướng dẫn, hỗ trợ và đồng hành cùng chúng em trong suốt quá trình thực hiện đồ án. Sự chỉ dẫn tận tình, những góp ý quý báu và tinh thần khích lệ của </w:t>
      </w:r>
      <w:r w:rsidR="001521B3">
        <w:rPr>
          <w:sz w:val="26"/>
          <w:szCs w:val="26"/>
          <w:lang w:val="vi-VN"/>
        </w:rPr>
        <w:t xml:space="preserve">các thầy </w:t>
      </w:r>
      <w:r w:rsidRPr="002F4EF5">
        <w:rPr>
          <w:sz w:val="26"/>
          <w:szCs w:val="26"/>
          <w:lang w:val="vi-VN"/>
        </w:rPr>
        <w:t xml:space="preserve">không chỉ giúp chúng em vượt qua những khó khăn mà còn là động lực lớn lao để em nỗ lực hoàn thành tốt đồ án của mình. Chúng em  xin chân thành cảm ơn </w:t>
      </w:r>
      <w:r w:rsidR="001521B3">
        <w:rPr>
          <w:sz w:val="26"/>
          <w:szCs w:val="26"/>
          <w:lang w:val="vi-VN"/>
        </w:rPr>
        <w:t xml:space="preserve">các </w:t>
      </w:r>
      <w:r w:rsidRPr="002F4EF5">
        <w:rPr>
          <w:sz w:val="26"/>
          <w:szCs w:val="26"/>
          <w:lang w:val="vi-VN"/>
        </w:rPr>
        <w:t>thầy đã luôn kiên nhẫn, tận tụy và tạo mọi điều kiện thuận lợi để chúng em có thể hoàn thiện đồ án này một cách trọn vẹn nhất.</w:t>
      </w:r>
      <w:r w:rsidR="00523310" w:rsidRPr="002F4EF5">
        <w:rPr>
          <w:i/>
          <w:sz w:val="26"/>
          <w:szCs w:val="26"/>
          <w:lang w:val="vi-VN"/>
        </w:rPr>
        <w:br w:type="page"/>
      </w:r>
    </w:p>
    <w:p w14:paraId="198B8AF2" w14:textId="77777777" w:rsidR="002B2004" w:rsidRPr="002F4EF5" w:rsidRDefault="002B2004" w:rsidP="002B2004">
      <w:pPr>
        <w:pStyle w:val="Chng"/>
        <w:tabs>
          <w:tab w:val="clear" w:pos="6379"/>
        </w:tabs>
        <w:jc w:val="center"/>
        <w:rPr>
          <w:b w:val="0"/>
          <w:lang w:val="vi-VN"/>
        </w:rPr>
      </w:pPr>
      <w:bookmarkStart w:id="2" w:name="_Toc387692906"/>
      <w:bookmarkStart w:id="3" w:name="_Toc198649762"/>
      <w:r w:rsidRPr="002F4EF5">
        <w:rPr>
          <w:b w:val="0"/>
          <w:lang w:val="vi-VN"/>
        </w:rPr>
        <w:lastRenderedPageBreak/>
        <w:t>PHẦN ĐÁNH GIÁ CỦA GIẢNG VIÊN</w:t>
      </w:r>
      <w:bookmarkEnd w:id="2"/>
      <w:bookmarkEnd w:id="3"/>
    </w:p>
    <w:p w14:paraId="195E132C" w14:textId="77777777" w:rsidR="002B2004" w:rsidRPr="002F4EF5" w:rsidRDefault="002B2004" w:rsidP="002B2004">
      <w:pPr>
        <w:spacing w:after="200" w:line="276" w:lineRule="auto"/>
        <w:rPr>
          <w:sz w:val="32"/>
          <w:szCs w:val="32"/>
          <w:lang w:val="vi-VN"/>
        </w:rPr>
      </w:pPr>
      <w:r w:rsidRPr="002F4EF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124DBC" w14:textId="77777777" w:rsidR="002B2004" w:rsidRPr="002F4EF5" w:rsidRDefault="002B2004" w:rsidP="002B2004">
      <w:pPr>
        <w:spacing w:before="120" w:after="120" w:line="360" w:lineRule="auto"/>
        <w:jc w:val="center"/>
        <w:rPr>
          <w:sz w:val="26"/>
          <w:szCs w:val="26"/>
          <w:lang w:val="vi-VN"/>
        </w:rPr>
      </w:pPr>
      <w:r w:rsidRPr="002F4EF5">
        <w:rPr>
          <w:sz w:val="26"/>
          <w:szCs w:val="26"/>
          <w:lang w:val="vi-VN"/>
        </w:rPr>
        <w:t>Tp. Hồ Chí Minh, ngày     tháng   năm</w:t>
      </w:r>
    </w:p>
    <w:p w14:paraId="69667B48" w14:textId="5E3CFB77" w:rsidR="002B2004" w:rsidRPr="002F4EF5" w:rsidRDefault="002B2004" w:rsidP="002B2004">
      <w:pPr>
        <w:pStyle w:val="Nidungvnbn"/>
        <w:spacing w:before="120" w:after="120"/>
        <w:ind w:firstLine="0"/>
        <w:jc w:val="center"/>
        <w:rPr>
          <w:lang w:val="vi-VN"/>
        </w:rPr>
      </w:pPr>
      <w:r w:rsidRPr="002F4EF5">
        <w:rPr>
          <w:lang w:val="vi-VN"/>
        </w:rPr>
        <w:t>(kí và ghi họ tên)</w:t>
      </w:r>
    </w:p>
    <w:p w14:paraId="25C7C0B9" w14:textId="77777777" w:rsidR="002B2004" w:rsidRPr="002F4EF5" w:rsidRDefault="002B2004">
      <w:pPr>
        <w:spacing w:after="200" w:line="276" w:lineRule="auto"/>
        <w:rPr>
          <w:rFonts w:asciiTheme="majorHAnsi" w:eastAsiaTheme="majorEastAsia" w:hAnsiTheme="majorHAnsi" w:cstheme="majorBidi"/>
          <w:color w:val="4F81BD" w:themeColor="accent1"/>
          <w:sz w:val="26"/>
          <w:szCs w:val="26"/>
          <w:lang w:val="vi-VN"/>
        </w:rPr>
      </w:pPr>
      <w:r w:rsidRPr="002F4EF5">
        <w:rPr>
          <w:lang w:val="vi-VN"/>
        </w:rPr>
        <w:br w:type="page"/>
      </w:r>
    </w:p>
    <w:sdt>
      <w:sdtPr>
        <w:rPr>
          <w:rFonts w:ascii="Times New Roman" w:eastAsia="Times New Roman" w:hAnsi="Times New Roman" w:cs="Times New Roman"/>
          <w:color w:val="auto"/>
          <w:sz w:val="24"/>
          <w:szCs w:val="24"/>
        </w:rPr>
        <w:id w:val="-1384172010"/>
        <w:docPartObj>
          <w:docPartGallery w:val="Table of Contents"/>
          <w:docPartUnique/>
        </w:docPartObj>
      </w:sdtPr>
      <w:sdtEndPr>
        <w:rPr>
          <w:noProof/>
        </w:rPr>
      </w:sdtEndPr>
      <w:sdtContent>
        <w:p w14:paraId="5543852F" w14:textId="598FCFA3" w:rsidR="00963552" w:rsidRPr="002F4EF5" w:rsidRDefault="00963552" w:rsidP="00B10A11">
          <w:pPr>
            <w:pStyle w:val="TOCHeading"/>
            <w:jc w:val="center"/>
            <w:rPr>
              <w:rFonts w:ascii="Times New Roman" w:hAnsi="Times New Roman" w:cs="Times New Roman"/>
              <w:color w:val="000000" w:themeColor="text1"/>
              <w:sz w:val="40"/>
              <w:szCs w:val="40"/>
            </w:rPr>
          </w:pPr>
          <w:r w:rsidRPr="002F4EF5">
            <w:rPr>
              <w:rFonts w:ascii="Times New Roman" w:hAnsi="Times New Roman" w:cs="Times New Roman"/>
              <w:color w:val="000000" w:themeColor="text1"/>
              <w:sz w:val="40"/>
              <w:szCs w:val="40"/>
            </w:rPr>
            <w:t>MỤC LỤC</w:t>
          </w:r>
        </w:p>
        <w:p w14:paraId="5DB6CBCA" w14:textId="3C3DE104" w:rsidR="008D00C4" w:rsidRDefault="00963552">
          <w:pPr>
            <w:pStyle w:val="TOC1"/>
            <w:tabs>
              <w:tab w:val="right" w:leader="dot" w:pos="9111"/>
            </w:tabs>
            <w:rPr>
              <w:rFonts w:asciiTheme="minorHAnsi" w:eastAsiaTheme="minorEastAsia" w:hAnsiTheme="minorHAnsi" w:cstheme="minorBidi"/>
              <w:noProof/>
              <w:kern w:val="2"/>
              <w:sz w:val="24"/>
              <w14:ligatures w14:val="standardContextual"/>
            </w:rPr>
          </w:pPr>
          <w:r w:rsidRPr="002F4EF5">
            <w:fldChar w:fldCharType="begin"/>
          </w:r>
          <w:r w:rsidRPr="002F4EF5">
            <w:instrText xml:space="preserve"> TOC \o "1-3" \h \z \u </w:instrText>
          </w:r>
          <w:r w:rsidRPr="002F4EF5">
            <w:fldChar w:fldCharType="separate"/>
          </w:r>
          <w:hyperlink w:anchor="_Toc199184869" w:history="1">
            <w:r w:rsidR="008D00C4" w:rsidRPr="004658B3">
              <w:rPr>
                <w:rStyle w:val="Hyperlink"/>
                <w:noProof/>
              </w:rPr>
              <w:t>CHƯƠNG</w:t>
            </w:r>
            <w:r w:rsidR="008D00C4" w:rsidRPr="004658B3">
              <w:rPr>
                <w:rStyle w:val="Hyperlink"/>
                <w:noProof/>
                <w:lang w:val="vi-VN"/>
              </w:rPr>
              <w:t xml:space="preserve"> 1. THÔNG TIN NHÓM</w:t>
            </w:r>
            <w:r w:rsidR="008D00C4">
              <w:rPr>
                <w:noProof/>
                <w:webHidden/>
              </w:rPr>
              <w:tab/>
            </w:r>
            <w:r w:rsidR="008D00C4">
              <w:rPr>
                <w:noProof/>
                <w:webHidden/>
              </w:rPr>
              <w:fldChar w:fldCharType="begin"/>
            </w:r>
            <w:r w:rsidR="008D00C4">
              <w:rPr>
                <w:noProof/>
                <w:webHidden/>
              </w:rPr>
              <w:instrText xml:space="preserve"> PAGEREF _Toc199184869 \h </w:instrText>
            </w:r>
            <w:r w:rsidR="008D00C4">
              <w:rPr>
                <w:noProof/>
                <w:webHidden/>
              </w:rPr>
            </w:r>
            <w:r w:rsidR="008D00C4">
              <w:rPr>
                <w:noProof/>
                <w:webHidden/>
              </w:rPr>
              <w:fldChar w:fldCharType="separate"/>
            </w:r>
            <w:r w:rsidR="00366CBA">
              <w:rPr>
                <w:noProof/>
                <w:webHidden/>
              </w:rPr>
              <w:t>5</w:t>
            </w:r>
            <w:r w:rsidR="008D00C4">
              <w:rPr>
                <w:noProof/>
                <w:webHidden/>
              </w:rPr>
              <w:fldChar w:fldCharType="end"/>
            </w:r>
          </w:hyperlink>
        </w:p>
        <w:p w14:paraId="48B4E9C3" w14:textId="31575E96"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0" w:history="1">
            <w:r w:rsidRPr="004658B3">
              <w:rPr>
                <w:rStyle w:val="Hyperlink"/>
                <w:noProof/>
                <w:lang w:val="vi-VN"/>
              </w:rPr>
              <w:t>1. Thông tin các thành viên trong nhóm :</w:t>
            </w:r>
            <w:r>
              <w:rPr>
                <w:noProof/>
                <w:webHidden/>
              </w:rPr>
              <w:tab/>
            </w:r>
            <w:r>
              <w:rPr>
                <w:noProof/>
                <w:webHidden/>
              </w:rPr>
              <w:fldChar w:fldCharType="begin"/>
            </w:r>
            <w:r>
              <w:rPr>
                <w:noProof/>
                <w:webHidden/>
              </w:rPr>
              <w:instrText xml:space="preserve"> PAGEREF _Toc199184870 \h </w:instrText>
            </w:r>
            <w:r>
              <w:rPr>
                <w:noProof/>
                <w:webHidden/>
              </w:rPr>
            </w:r>
            <w:r>
              <w:rPr>
                <w:noProof/>
                <w:webHidden/>
              </w:rPr>
              <w:fldChar w:fldCharType="separate"/>
            </w:r>
            <w:r w:rsidR="00366CBA">
              <w:rPr>
                <w:noProof/>
                <w:webHidden/>
              </w:rPr>
              <w:t>5</w:t>
            </w:r>
            <w:r>
              <w:rPr>
                <w:noProof/>
                <w:webHidden/>
              </w:rPr>
              <w:fldChar w:fldCharType="end"/>
            </w:r>
          </w:hyperlink>
        </w:p>
        <w:p w14:paraId="5F78AE76" w14:textId="128601A9"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1" w:history="1">
            <w:r w:rsidRPr="004658B3">
              <w:rPr>
                <w:rStyle w:val="Hyperlink"/>
                <w:noProof/>
              </w:rPr>
              <w:t>2</w:t>
            </w:r>
            <w:r w:rsidRPr="004658B3">
              <w:rPr>
                <w:rStyle w:val="Hyperlink"/>
                <w:noProof/>
                <w:lang w:val="vi-VN"/>
              </w:rPr>
              <w:t>. Phân công công việc:</w:t>
            </w:r>
            <w:r>
              <w:rPr>
                <w:noProof/>
                <w:webHidden/>
              </w:rPr>
              <w:tab/>
            </w:r>
            <w:r>
              <w:rPr>
                <w:noProof/>
                <w:webHidden/>
              </w:rPr>
              <w:fldChar w:fldCharType="begin"/>
            </w:r>
            <w:r>
              <w:rPr>
                <w:noProof/>
                <w:webHidden/>
              </w:rPr>
              <w:instrText xml:space="preserve"> PAGEREF _Toc199184871 \h </w:instrText>
            </w:r>
            <w:r>
              <w:rPr>
                <w:noProof/>
                <w:webHidden/>
              </w:rPr>
            </w:r>
            <w:r>
              <w:rPr>
                <w:noProof/>
                <w:webHidden/>
              </w:rPr>
              <w:fldChar w:fldCharType="separate"/>
            </w:r>
            <w:r w:rsidR="00366CBA">
              <w:rPr>
                <w:noProof/>
                <w:webHidden/>
              </w:rPr>
              <w:t>5</w:t>
            </w:r>
            <w:r>
              <w:rPr>
                <w:noProof/>
                <w:webHidden/>
              </w:rPr>
              <w:fldChar w:fldCharType="end"/>
            </w:r>
          </w:hyperlink>
        </w:p>
        <w:p w14:paraId="33C9CFCA" w14:textId="58AA9318" w:rsidR="008D00C4" w:rsidRDefault="008D00C4">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872" w:history="1">
            <w:r w:rsidRPr="004658B3">
              <w:rPr>
                <w:rStyle w:val="Hyperlink"/>
                <w:noProof/>
              </w:rPr>
              <w:t>CHƯƠNG 2. TỔNG QUAN VỀ DỰ ÁN</w:t>
            </w:r>
            <w:r>
              <w:rPr>
                <w:noProof/>
                <w:webHidden/>
              </w:rPr>
              <w:tab/>
            </w:r>
            <w:r>
              <w:rPr>
                <w:noProof/>
                <w:webHidden/>
              </w:rPr>
              <w:fldChar w:fldCharType="begin"/>
            </w:r>
            <w:r>
              <w:rPr>
                <w:noProof/>
                <w:webHidden/>
              </w:rPr>
              <w:instrText xml:space="preserve"> PAGEREF _Toc199184872 \h </w:instrText>
            </w:r>
            <w:r>
              <w:rPr>
                <w:noProof/>
                <w:webHidden/>
              </w:rPr>
            </w:r>
            <w:r>
              <w:rPr>
                <w:noProof/>
                <w:webHidden/>
              </w:rPr>
              <w:fldChar w:fldCharType="separate"/>
            </w:r>
            <w:r w:rsidR="00366CBA">
              <w:rPr>
                <w:noProof/>
                <w:webHidden/>
              </w:rPr>
              <w:t>1</w:t>
            </w:r>
            <w:r>
              <w:rPr>
                <w:noProof/>
                <w:webHidden/>
              </w:rPr>
              <w:fldChar w:fldCharType="end"/>
            </w:r>
          </w:hyperlink>
        </w:p>
        <w:p w14:paraId="603559F0" w14:textId="1A035A0E"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3" w:history="1">
            <w:r w:rsidRPr="004658B3">
              <w:rPr>
                <w:rStyle w:val="Hyperlink"/>
                <w:noProof/>
              </w:rPr>
              <w:t>1. Giới thiệu về dự án</w:t>
            </w:r>
            <w:r>
              <w:rPr>
                <w:noProof/>
                <w:webHidden/>
              </w:rPr>
              <w:tab/>
            </w:r>
            <w:r>
              <w:rPr>
                <w:noProof/>
                <w:webHidden/>
              </w:rPr>
              <w:fldChar w:fldCharType="begin"/>
            </w:r>
            <w:r>
              <w:rPr>
                <w:noProof/>
                <w:webHidden/>
              </w:rPr>
              <w:instrText xml:space="preserve"> PAGEREF _Toc199184873 \h </w:instrText>
            </w:r>
            <w:r>
              <w:rPr>
                <w:noProof/>
                <w:webHidden/>
              </w:rPr>
            </w:r>
            <w:r>
              <w:rPr>
                <w:noProof/>
                <w:webHidden/>
              </w:rPr>
              <w:fldChar w:fldCharType="separate"/>
            </w:r>
            <w:r w:rsidR="00366CBA">
              <w:rPr>
                <w:noProof/>
                <w:webHidden/>
              </w:rPr>
              <w:t>1</w:t>
            </w:r>
            <w:r>
              <w:rPr>
                <w:noProof/>
                <w:webHidden/>
              </w:rPr>
              <w:fldChar w:fldCharType="end"/>
            </w:r>
          </w:hyperlink>
        </w:p>
        <w:p w14:paraId="79C8390E" w14:textId="30BE0AE1"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4" w:history="1">
            <w:r w:rsidRPr="004658B3">
              <w:rPr>
                <w:rStyle w:val="Hyperlink"/>
                <w:noProof/>
              </w:rPr>
              <w:t>2. Lý do chọn đề tài</w:t>
            </w:r>
            <w:r>
              <w:rPr>
                <w:noProof/>
                <w:webHidden/>
              </w:rPr>
              <w:tab/>
            </w:r>
            <w:r>
              <w:rPr>
                <w:noProof/>
                <w:webHidden/>
              </w:rPr>
              <w:fldChar w:fldCharType="begin"/>
            </w:r>
            <w:r>
              <w:rPr>
                <w:noProof/>
                <w:webHidden/>
              </w:rPr>
              <w:instrText xml:space="preserve"> PAGEREF _Toc199184874 \h </w:instrText>
            </w:r>
            <w:r>
              <w:rPr>
                <w:noProof/>
                <w:webHidden/>
              </w:rPr>
            </w:r>
            <w:r>
              <w:rPr>
                <w:noProof/>
                <w:webHidden/>
              </w:rPr>
              <w:fldChar w:fldCharType="separate"/>
            </w:r>
            <w:r w:rsidR="00366CBA">
              <w:rPr>
                <w:noProof/>
                <w:webHidden/>
              </w:rPr>
              <w:t>1</w:t>
            </w:r>
            <w:r>
              <w:rPr>
                <w:noProof/>
                <w:webHidden/>
              </w:rPr>
              <w:fldChar w:fldCharType="end"/>
            </w:r>
          </w:hyperlink>
        </w:p>
        <w:p w14:paraId="1141CB5F" w14:textId="6A3A6852"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5" w:history="1">
            <w:r w:rsidRPr="004658B3">
              <w:rPr>
                <w:rStyle w:val="Hyperlink"/>
                <w:noProof/>
              </w:rPr>
              <w:t>3. Mục tiêu của dự án</w:t>
            </w:r>
            <w:r>
              <w:rPr>
                <w:noProof/>
                <w:webHidden/>
              </w:rPr>
              <w:tab/>
            </w:r>
            <w:r>
              <w:rPr>
                <w:noProof/>
                <w:webHidden/>
              </w:rPr>
              <w:fldChar w:fldCharType="begin"/>
            </w:r>
            <w:r>
              <w:rPr>
                <w:noProof/>
                <w:webHidden/>
              </w:rPr>
              <w:instrText xml:space="preserve"> PAGEREF _Toc199184875 \h </w:instrText>
            </w:r>
            <w:r>
              <w:rPr>
                <w:noProof/>
                <w:webHidden/>
              </w:rPr>
            </w:r>
            <w:r>
              <w:rPr>
                <w:noProof/>
                <w:webHidden/>
              </w:rPr>
              <w:fldChar w:fldCharType="separate"/>
            </w:r>
            <w:r w:rsidR="00366CBA">
              <w:rPr>
                <w:noProof/>
                <w:webHidden/>
              </w:rPr>
              <w:t>2</w:t>
            </w:r>
            <w:r>
              <w:rPr>
                <w:noProof/>
                <w:webHidden/>
              </w:rPr>
              <w:fldChar w:fldCharType="end"/>
            </w:r>
          </w:hyperlink>
        </w:p>
        <w:p w14:paraId="2423A39A" w14:textId="4DDFC85E"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6" w:history="1">
            <w:r w:rsidRPr="004658B3">
              <w:rPr>
                <w:rStyle w:val="Hyperlink"/>
                <w:noProof/>
              </w:rPr>
              <w:t>4. Các vấn đề cần giải quyết:</w:t>
            </w:r>
            <w:r>
              <w:rPr>
                <w:noProof/>
                <w:webHidden/>
              </w:rPr>
              <w:tab/>
            </w:r>
            <w:r>
              <w:rPr>
                <w:noProof/>
                <w:webHidden/>
              </w:rPr>
              <w:fldChar w:fldCharType="begin"/>
            </w:r>
            <w:r>
              <w:rPr>
                <w:noProof/>
                <w:webHidden/>
              </w:rPr>
              <w:instrText xml:space="preserve"> PAGEREF _Toc199184876 \h </w:instrText>
            </w:r>
            <w:r>
              <w:rPr>
                <w:noProof/>
                <w:webHidden/>
              </w:rPr>
            </w:r>
            <w:r>
              <w:rPr>
                <w:noProof/>
                <w:webHidden/>
              </w:rPr>
              <w:fldChar w:fldCharType="separate"/>
            </w:r>
            <w:r w:rsidR="00366CBA">
              <w:rPr>
                <w:noProof/>
                <w:webHidden/>
              </w:rPr>
              <w:t>3</w:t>
            </w:r>
            <w:r>
              <w:rPr>
                <w:noProof/>
                <w:webHidden/>
              </w:rPr>
              <w:fldChar w:fldCharType="end"/>
            </w:r>
          </w:hyperlink>
        </w:p>
        <w:p w14:paraId="0648053E" w14:textId="04FFEB89" w:rsidR="008D00C4" w:rsidRDefault="008D00C4">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877" w:history="1">
            <w:r w:rsidRPr="004658B3">
              <w:rPr>
                <w:rStyle w:val="Hyperlink"/>
                <w:noProof/>
              </w:rPr>
              <w:t>CHƯƠNG 3. CHI TIẾT DỰ ÁN</w:t>
            </w:r>
            <w:r>
              <w:rPr>
                <w:noProof/>
                <w:webHidden/>
              </w:rPr>
              <w:tab/>
            </w:r>
            <w:r>
              <w:rPr>
                <w:noProof/>
                <w:webHidden/>
              </w:rPr>
              <w:fldChar w:fldCharType="begin"/>
            </w:r>
            <w:r>
              <w:rPr>
                <w:noProof/>
                <w:webHidden/>
              </w:rPr>
              <w:instrText xml:space="preserve"> PAGEREF _Toc199184877 \h </w:instrText>
            </w:r>
            <w:r>
              <w:rPr>
                <w:noProof/>
                <w:webHidden/>
              </w:rPr>
            </w:r>
            <w:r>
              <w:rPr>
                <w:noProof/>
                <w:webHidden/>
              </w:rPr>
              <w:fldChar w:fldCharType="separate"/>
            </w:r>
            <w:r w:rsidR="00366CBA">
              <w:rPr>
                <w:noProof/>
                <w:webHidden/>
              </w:rPr>
              <w:t>5</w:t>
            </w:r>
            <w:r>
              <w:rPr>
                <w:noProof/>
                <w:webHidden/>
              </w:rPr>
              <w:fldChar w:fldCharType="end"/>
            </w:r>
          </w:hyperlink>
        </w:p>
        <w:p w14:paraId="13FDDB24" w14:textId="19981AB2"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8" w:history="1">
            <w:r w:rsidRPr="004658B3">
              <w:rPr>
                <w:rStyle w:val="Hyperlink"/>
                <w:noProof/>
              </w:rPr>
              <w:t>1. Phân tích yêu cầu</w:t>
            </w:r>
            <w:r>
              <w:rPr>
                <w:noProof/>
                <w:webHidden/>
              </w:rPr>
              <w:tab/>
            </w:r>
            <w:r>
              <w:rPr>
                <w:noProof/>
                <w:webHidden/>
              </w:rPr>
              <w:fldChar w:fldCharType="begin"/>
            </w:r>
            <w:r>
              <w:rPr>
                <w:noProof/>
                <w:webHidden/>
              </w:rPr>
              <w:instrText xml:space="preserve"> PAGEREF _Toc199184878 \h </w:instrText>
            </w:r>
            <w:r>
              <w:rPr>
                <w:noProof/>
                <w:webHidden/>
              </w:rPr>
            </w:r>
            <w:r>
              <w:rPr>
                <w:noProof/>
                <w:webHidden/>
              </w:rPr>
              <w:fldChar w:fldCharType="separate"/>
            </w:r>
            <w:r w:rsidR="00366CBA">
              <w:rPr>
                <w:noProof/>
                <w:webHidden/>
              </w:rPr>
              <w:t>5</w:t>
            </w:r>
            <w:r>
              <w:rPr>
                <w:noProof/>
                <w:webHidden/>
              </w:rPr>
              <w:fldChar w:fldCharType="end"/>
            </w:r>
          </w:hyperlink>
        </w:p>
        <w:p w14:paraId="0CCCAFB9" w14:textId="1D241F63"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79" w:history="1">
            <w:r w:rsidRPr="004658B3">
              <w:rPr>
                <w:rStyle w:val="Hyperlink"/>
                <w:noProof/>
              </w:rPr>
              <w:t>2. Thiết kế hệ thống</w:t>
            </w:r>
            <w:r>
              <w:rPr>
                <w:noProof/>
                <w:webHidden/>
              </w:rPr>
              <w:tab/>
            </w:r>
            <w:r>
              <w:rPr>
                <w:noProof/>
                <w:webHidden/>
              </w:rPr>
              <w:fldChar w:fldCharType="begin"/>
            </w:r>
            <w:r>
              <w:rPr>
                <w:noProof/>
                <w:webHidden/>
              </w:rPr>
              <w:instrText xml:space="preserve"> PAGEREF _Toc199184879 \h </w:instrText>
            </w:r>
            <w:r>
              <w:rPr>
                <w:noProof/>
                <w:webHidden/>
              </w:rPr>
            </w:r>
            <w:r>
              <w:rPr>
                <w:noProof/>
                <w:webHidden/>
              </w:rPr>
              <w:fldChar w:fldCharType="separate"/>
            </w:r>
            <w:r w:rsidR="00366CBA">
              <w:rPr>
                <w:noProof/>
                <w:webHidden/>
              </w:rPr>
              <w:t>7</w:t>
            </w:r>
            <w:r>
              <w:rPr>
                <w:noProof/>
                <w:webHidden/>
              </w:rPr>
              <w:fldChar w:fldCharType="end"/>
            </w:r>
          </w:hyperlink>
        </w:p>
        <w:p w14:paraId="237E162A" w14:textId="39464A9E"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0" w:history="1">
            <w:r w:rsidRPr="004658B3">
              <w:rPr>
                <w:rStyle w:val="Hyperlink"/>
                <w:noProof/>
              </w:rPr>
              <w:t>2.1. Usecase Diagram</w:t>
            </w:r>
            <w:r>
              <w:rPr>
                <w:noProof/>
                <w:webHidden/>
              </w:rPr>
              <w:tab/>
            </w:r>
            <w:r>
              <w:rPr>
                <w:noProof/>
                <w:webHidden/>
              </w:rPr>
              <w:fldChar w:fldCharType="begin"/>
            </w:r>
            <w:r>
              <w:rPr>
                <w:noProof/>
                <w:webHidden/>
              </w:rPr>
              <w:instrText xml:space="preserve"> PAGEREF _Toc199184880 \h </w:instrText>
            </w:r>
            <w:r>
              <w:rPr>
                <w:noProof/>
                <w:webHidden/>
              </w:rPr>
            </w:r>
            <w:r>
              <w:rPr>
                <w:noProof/>
                <w:webHidden/>
              </w:rPr>
              <w:fldChar w:fldCharType="separate"/>
            </w:r>
            <w:r w:rsidR="00366CBA">
              <w:rPr>
                <w:noProof/>
                <w:webHidden/>
              </w:rPr>
              <w:t>7</w:t>
            </w:r>
            <w:r>
              <w:rPr>
                <w:noProof/>
                <w:webHidden/>
              </w:rPr>
              <w:fldChar w:fldCharType="end"/>
            </w:r>
          </w:hyperlink>
        </w:p>
        <w:p w14:paraId="37250773" w14:textId="75EC5E31"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1" w:history="1">
            <w:r w:rsidRPr="004658B3">
              <w:rPr>
                <w:rStyle w:val="Hyperlink"/>
                <w:noProof/>
              </w:rPr>
              <w:t>2.2. Database diagram</w:t>
            </w:r>
            <w:r>
              <w:rPr>
                <w:noProof/>
                <w:webHidden/>
              </w:rPr>
              <w:tab/>
            </w:r>
            <w:r>
              <w:rPr>
                <w:noProof/>
                <w:webHidden/>
              </w:rPr>
              <w:fldChar w:fldCharType="begin"/>
            </w:r>
            <w:r>
              <w:rPr>
                <w:noProof/>
                <w:webHidden/>
              </w:rPr>
              <w:instrText xml:space="preserve"> PAGEREF _Toc199184881 \h </w:instrText>
            </w:r>
            <w:r>
              <w:rPr>
                <w:noProof/>
                <w:webHidden/>
              </w:rPr>
            </w:r>
            <w:r>
              <w:rPr>
                <w:noProof/>
                <w:webHidden/>
              </w:rPr>
              <w:fldChar w:fldCharType="separate"/>
            </w:r>
            <w:r w:rsidR="00366CBA">
              <w:rPr>
                <w:noProof/>
                <w:webHidden/>
              </w:rPr>
              <w:t>8</w:t>
            </w:r>
            <w:r>
              <w:rPr>
                <w:noProof/>
                <w:webHidden/>
              </w:rPr>
              <w:fldChar w:fldCharType="end"/>
            </w:r>
          </w:hyperlink>
        </w:p>
        <w:p w14:paraId="229B977A" w14:textId="2F3ACC99"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82" w:history="1">
            <w:r w:rsidRPr="004658B3">
              <w:rPr>
                <w:rStyle w:val="Hyperlink"/>
                <w:noProof/>
              </w:rPr>
              <w:t>3. Công cụ và công nghệ sử dụng</w:t>
            </w:r>
            <w:r>
              <w:rPr>
                <w:noProof/>
                <w:webHidden/>
              </w:rPr>
              <w:tab/>
            </w:r>
            <w:r>
              <w:rPr>
                <w:noProof/>
                <w:webHidden/>
              </w:rPr>
              <w:fldChar w:fldCharType="begin"/>
            </w:r>
            <w:r>
              <w:rPr>
                <w:noProof/>
                <w:webHidden/>
              </w:rPr>
              <w:instrText xml:space="preserve"> PAGEREF _Toc199184882 \h </w:instrText>
            </w:r>
            <w:r>
              <w:rPr>
                <w:noProof/>
                <w:webHidden/>
              </w:rPr>
            </w:r>
            <w:r>
              <w:rPr>
                <w:noProof/>
                <w:webHidden/>
              </w:rPr>
              <w:fldChar w:fldCharType="separate"/>
            </w:r>
            <w:r w:rsidR="00366CBA">
              <w:rPr>
                <w:noProof/>
                <w:webHidden/>
              </w:rPr>
              <w:t>9</w:t>
            </w:r>
            <w:r>
              <w:rPr>
                <w:noProof/>
                <w:webHidden/>
              </w:rPr>
              <w:fldChar w:fldCharType="end"/>
            </w:r>
          </w:hyperlink>
        </w:p>
        <w:p w14:paraId="460EEED9" w14:textId="73D4CCCC"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3" w:history="1">
            <w:r w:rsidRPr="004658B3">
              <w:rPr>
                <w:rStyle w:val="Hyperlink"/>
                <w:noProof/>
              </w:rPr>
              <w:t>3.1. Backend</w:t>
            </w:r>
            <w:r>
              <w:rPr>
                <w:noProof/>
                <w:webHidden/>
              </w:rPr>
              <w:tab/>
            </w:r>
            <w:r>
              <w:rPr>
                <w:noProof/>
                <w:webHidden/>
              </w:rPr>
              <w:fldChar w:fldCharType="begin"/>
            </w:r>
            <w:r>
              <w:rPr>
                <w:noProof/>
                <w:webHidden/>
              </w:rPr>
              <w:instrText xml:space="preserve"> PAGEREF _Toc199184883 \h </w:instrText>
            </w:r>
            <w:r>
              <w:rPr>
                <w:noProof/>
                <w:webHidden/>
              </w:rPr>
            </w:r>
            <w:r>
              <w:rPr>
                <w:noProof/>
                <w:webHidden/>
              </w:rPr>
              <w:fldChar w:fldCharType="separate"/>
            </w:r>
            <w:r w:rsidR="00366CBA">
              <w:rPr>
                <w:noProof/>
                <w:webHidden/>
              </w:rPr>
              <w:t>9</w:t>
            </w:r>
            <w:r>
              <w:rPr>
                <w:noProof/>
                <w:webHidden/>
              </w:rPr>
              <w:fldChar w:fldCharType="end"/>
            </w:r>
          </w:hyperlink>
        </w:p>
        <w:p w14:paraId="45EDD844" w14:textId="31DBC9BA"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4" w:history="1">
            <w:r w:rsidRPr="004658B3">
              <w:rPr>
                <w:rStyle w:val="Hyperlink"/>
                <w:noProof/>
              </w:rPr>
              <w:t>3.2. Frontend</w:t>
            </w:r>
            <w:r>
              <w:rPr>
                <w:noProof/>
                <w:webHidden/>
              </w:rPr>
              <w:tab/>
            </w:r>
            <w:r>
              <w:rPr>
                <w:noProof/>
                <w:webHidden/>
              </w:rPr>
              <w:fldChar w:fldCharType="begin"/>
            </w:r>
            <w:r>
              <w:rPr>
                <w:noProof/>
                <w:webHidden/>
              </w:rPr>
              <w:instrText xml:space="preserve"> PAGEREF _Toc199184884 \h </w:instrText>
            </w:r>
            <w:r>
              <w:rPr>
                <w:noProof/>
                <w:webHidden/>
              </w:rPr>
            </w:r>
            <w:r>
              <w:rPr>
                <w:noProof/>
                <w:webHidden/>
              </w:rPr>
              <w:fldChar w:fldCharType="separate"/>
            </w:r>
            <w:r w:rsidR="00366CBA">
              <w:rPr>
                <w:noProof/>
                <w:webHidden/>
              </w:rPr>
              <w:t>10</w:t>
            </w:r>
            <w:r>
              <w:rPr>
                <w:noProof/>
                <w:webHidden/>
              </w:rPr>
              <w:fldChar w:fldCharType="end"/>
            </w:r>
          </w:hyperlink>
        </w:p>
        <w:p w14:paraId="508E95F3" w14:textId="6006A559"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5" w:history="1">
            <w:r w:rsidRPr="004658B3">
              <w:rPr>
                <w:rStyle w:val="Hyperlink"/>
                <w:noProof/>
              </w:rPr>
              <w:t>3.3. Database</w:t>
            </w:r>
            <w:r>
              <w:rPr>
                <w:noProof/>
                <w:webHidden/>
              </w:rPr>
              <w:tab/>
            </w:r>
            <w:r>
              <w:rPr>
                <w:noProof/>
                <w:webHidden/>
              </w:rPr>
              <w:fldChar w:fldCharType="begin"/>
            </w:r>
            <w:r>
              <w:rPr>
                <w:noProof/>
                <w:webHidden/>
              </w:rPr>
              <w:instrText xml:space="preserve"> PAGEREF _Toc199184885 \h </w:instrText>
            </w:r>
            <w:r>
              <w:rPr>
                <w:noProof/>
                <w:webHidden/>
              </w:rPr>
            </w:r>
            <w:r>
              <w:rPr>
                <w:noProof/>
                <w:webHidden/>
              </w:rPr>
              <w:fldChar w:fldCharType="separate"/>
            </w:r>
            <w:r w:rsidR="00366CBA">
              <w:rPr>
                <w:noProof/>
                <w:webHidden/>
              </w:rPr>
              <w:t>10</w:t>
            </w:r>
            <w:r>
              <w:rPr>
                <w:noProof/>
                <w:webHidden/>
              </w:rPr>
              <w:fldChar w:fldCharType="end"/>
            </w:r>
          </w:hyperlink>
        </w:p>
        <w:p w14:paraId="091B5EAD" w14:textId="3F7FFDFE"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6" w:history="1">
            <w:r w:rsidRPr="004658B3">
              <w:rPr>
                <w:rStyle w:val="Hyperlink"/>
                <w:noProof/>
              </w:rPr>
              <w:t>3.4. Development Tools</w:t>
            </w:r>
            <w:r>
              <w:rPr>
                <w:noProof/>
                <w:webHidden/>
              </w:rPr>
              <w:tab/>
            </w:r>
            <w:r>
              <w:rPr>
                <w:noProof/>
                <w:webHidden/>
              </w:rPr>
              <w:fldChar w:fldCharType="begin"/>
            </w:r>
            <w:r>
              <w:rPr>
                <w:noProof/>
                <w:webHidden/>
              </w:rPr>
              <w:instrText xml:space="preserve"> PAGEREF _Toc199184886 \h </w:instrText>
            </w:r>
            <w:r>
              <w:rPr>
                <w:noProof/>
                <w:webHidden/>
              </w:rPr>
            </w:r>
            <w:r>
              <w:rPr>
                <w:noProof/>
                <w:webHidden/>
              </w:rPr>
              <w:fldChar w:fldCharType="separate"/>
            </w:r>
            <w:r w:rsidR="00366CBA">
              <w:rPr>
                <w:noProof/>
                <w:webHidden/>
              </w:rPr>
              <w:t>10</w:t>
            </w:r>
            <w:r>
              <w:rPr>
                <w:noProof/>
                <w:webHidden/>
              </w:rPr>
              <w:fldChar w:fldCharType="end"/>
            </w:r>
          </w:hyperlink>
        </w:p>
        <w:p w14:paraId="7A0BCCB0" w14:textId="26621EEB"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7" w:history="1">
            <w:r w:rsidRPr="004658B3">
              <w:rPr>
                <w:rStyle w:val="Hyperlink"/>
                <w:noProof/>
              </w:rPr>
              <w:t>3.5. Deployment</w:t>
            </w:r>
            <w:r>
              <w:rPr>
                <w:noProof/>
                <w:webHidden/>
              </w:rPr>
              <w:tab/>
            </w:r>
            <w:r>
              <w:rPr>
                <w:noProof/>
                <w:webHidden/>
              </w:rPr>
              <w:fldChar w:fldCharType="begin"/>
            </w:r>
            <w:r>
              <w:rPr>
                <w:noProof/>
                <w:webHidden/>
              </w:rPr>
              <w:instrText xml:space="preserve"> PAGEREF _Toc199184887 \h </w:instrText>
            </w:r>
            <w:r>
              <w:rPr>
                <w:noProof/>
                <w:webHidden/>
              </w:rPr>
            </w:r>
            <w:r>
              <w:rPr>
                <w:noProof/>
                <w:webHidden/>
              </w:rPr>
              <w:fldChar w:fldCharType="separate"/>
            </w:r>
            <w:r w:rsidR="00366CBA">
              <w:rPr>
                <w:noProof/>
                <w:webHidden/>
              </w:rPr>
              <w:t>10</w:t>
            </w:r>
            <w:r>
              <w:rPr>
                <w:noProof/>
                <w:webHidden/>
              </w:rPr>
              <w:fldChar w:fldCharType="end"/>
            </w:r>
          </w:hyperlink>
        </w:p>
        <w:p w14:paraId="31B884D5" w14:textId="0FA8CDAD"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88" w:history="1">
            <w:r w:rsidRPr="004658B3">
              <w:rPr>
                <w:rStyle w:val="Hyperlink"/>
                <w:noProof/>
              </w:rPr>
              <w:t>4. Triển khai ứng dụng</w:t>
            </w:r>
            <w:r>
              <w:rPr>
                <w:noProof/>
                <w:webHidden/>
              </w:rPr>
              <w:tab/>
            </w:r>
            <w:r>
              <w:rPr>
                <w:noProof/>
                <w:webHidden/>
              </w:rPr>
              <w:fldChar w:fldCharType="begin"/>
            </w:r>
            <w:r>
              <w:rPr>
                <w:noProof/>
                <w:webHidden/>
              </w:rPr>
              <w:instrText xml:space="preserve"> PAGEREF _Toc199184888 \h </w:instrText>
            </w:r>
            <w:r>
              <w:rPr>
                <w:noProof/>
                <w:webHidden/>
              </w:rPr>
            </w:r>
            <w:r>
              <w:rPr>
                <w:noProof/>
                <w:webHidden/>
              </w:rPr>
              <w:fldChar w:fldCharType="separate"/>
            </w:r>
            <w:r w:rsidR="00366CBA">
              <w:rPr>
                <w:noProof/>
                <w:webHidden/>
              </w:rPr>
              <w:t>11</w:t>
            </w:r>
            <w:r>
              <w:rPr>
                <w:noProof/>
                <w:webHidden/>
              </w:rPr>
              <w:fldChar w:fldCharType="end"/>
            </w:r>
          </w:hyperlink>
        </w:p>
        <w:p w14:paraId="0ECCB3D4" w14:textId="13D9FEC6"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89" w:history="1">
            <w:r w:rsidRPr="004658B3">
              <w:rPr>
                <w:rStyle w:val="Hyperlink"/>
                <w:noProof/>
              </w:rPr>
              <w:t>4.1. Các bước triển khai</w:t>
            </w:r>
            <w:r>
              <w:rPr>
                <w:noProof/>
                <w:webHidden/>
              </w:rPr>
              <w:tab/>
            </w:r>
            <w:r>
              <w:rPr>
                <w:noProof/>
                <w:webHidden/>
              </w:rPr>
              <w:fldChar w:fldCharType="begin"/>
            </w:r>
            <w:r>
              <w:rPr>
                <w:noProof/>
                <w:webHidden/>
              </w:rPr>
              <w:instrText xml:space="preserve"> PAGEREF _Toc199184889 \h </w:instrText>
            </w:r>
            <w:r>
              <w:rPr>
                <w:noProof/>
                <w:webHidden/>
              </w:rPr>
            </w:r>
            <w:r>
              <w:rPr>
                <w:noProof/>
                <w:webHidden/>
              </w:rPr>
              <w:fldChar w:fldCharType="separate"/>
            </w:r>
            <w:r w:rsidR="00366CBA">
              <w:rPr>
                <w:noProof/>
                <w:webHidden/>
              </w:rPr>
              <w:t>11</w:t>
            </w:r>
            <w:r>
              <w:rPr>
                <w:noProof/>
                <w:webHidden/>
              </w:rPr>
              <w:fldChar w:fldCharType="end"/>
            </w:r>
          </w:hyperlink>
        </w:p>
        <w:p w14:paraId="5E1B7453" w14:textId="4C54D7EF"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90" w:history="1">
            <w:r w:rsidRPr="004658B3">
              <w:rPr>
                <w:rStyle w:val="Hyperlink"/>
                <w:noProof/>
              </w:rPr>
              <w:t>4.2. Cách thức cài đặt</w:t>
            </w:r>
            <w:r>
              <w:rPr>
                <w:noProof/>
                <w:webHidden/>
              </w:rPr>
              <w:tab/>
            </w:r>
            <w:r>
              <w:rPr>
                <w:noProof/>
                <w:webHidden/>
              </w:rPr>
              <w:fldChar w:fldCharType="begin"/>
            </w:r>
            <w:r>
              <w:rPr>
                <w:noProof/>
                <w:webHidden/>
              </w:rPr>
              <w:instrText xml:space="preserve"> PAGEREF _Toc199184890 \h </w:instrText>
            </w:r>
            <w:r>
              <w:rPr>
                <w:noProof/>
                <w:webHidden/>
              </w:rPr>
            </w:r>
            <w:r>
              <w:rPr>
                <w:noProof/>
                <w:webHidden/>
              </w:rPr>
              <w:fldChar w:fldCharType="separate"/>
            </w:r>
            <w:r w:rsidR="00366CBA">
              <w:rPr>
                <w:noProof/>
                <w:webHidden/>
              </w:rPr>
              <w:t>12</w:t>
            </w:r>
            <w:r>
              <w:rPr>
                <w:noProof/>
                <w:webHidden/>
              </w:rPr>
              <w:fldChar w:fldCharType="end"/>
            </w:r>
          </w:hyperlink>
        </w:p>
        <w:p w14:paraId="5E4A89B7" w14:textId="329DF772"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91" w:history="1">
            <w:r w:rsidRPr="004658B3">
              <w:rPr>
                <w:rStyle w:val="Hyperlink"/>
                <w:noProof/>
              </w:rPr>
              <w:t>4.3. Chạy ứng dụng</w:t>
            </w:r>
            <w:r>
              <w:rPr>
                <w:noProof/>
                <w:webHidden/>
              </w:rPr>
              <w:tab/>
            </w:r>
            <w:r>
              <w:rPr>
                <w:noProof/>
                <w:webHidden/>
              </w:rPr>
              <w:fldChar w:fldCharType="begin"/>
            </w:r>
            <w:r>
              <w:rPr>
                <w:noProof/>
                <w:webHidden/>
              </w:rPr>
              <w:instrText xml:space="preserve"> PAGEREF _Toc199184891 \h </w:instrText>
            </w:r>
            <w:r>
              <w:rPr>
                <w:noProof/>
                <w:webHidden/>
              </w:rPr>
            </w:r>
            <w:r>
              <w:rPr>
                <w:noProof/>
                <w:webHidden/>
              </w:rPr>
              <w:fldChar w:fldCharType="separate"/>
            </w:r>
            <w:r w:rsidR="00366CBA">
              <w:rPr>
                <w:noProof/>
                <w:webHidden/>
              </w:rPr>
              <w:t>13</w:t>
            </w:r>
            <w:r>
              <w:rPr>
                <w:noProof/>
                <w:webHidden/>
              </w:rPr>
              <w:fldChar w:fldCharType="end"/>
            </w:r>
          </w:hyperlink>
        </w:p>
        <w:p w14:paraId="6C920B18" w14:textId="089981EA"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92" w:history="1">
            <w:r w:rsidRPr="004658B3">
              <w:rPr>
                <w:rStyle w:val="Hyperlink"/>
                <w:noProof/>
              </w:rPr>
              <w:t>5. Kiểm thử</w:t>
            </w:r>
            <w:r>
              <w:rPr>
                <w:noProof/>
                <w:webHidden/>
              </w:rPr>
              <w:tab/>
            </w:r>
            <w:r>
              <w:rPr>
                <w:noProof/>
                <w:webHidden/>
              </w:rPr>
              <w:fldChar w:fldCharType="begin"/>
            </w:r>
            <w:r>
              <w:rPr>
                <w:noProof/>
                <w:webHidden/>
              </w:rPr>
              <w:instrText xml:space="preserve"> PAGEREF _Toc199184892 \h </w:instrText>
            </w:r>
            <w:r>
              <w:rPr>
                <w:noProof/>
                <w:webHidden/>
              </w:rPr>
            </w:r>
            <w:r>
              <w:rPr>
                <w:noProof/>
                <w:webHidden/>
              </w:rPr>
              <w:fldChar w:fldCharType="separate"/>
            </w:r>
            <w:r w:rsidR="00366CBA">
              <w:rPr>
                <w:noProof/>
                <w:webHidden/>
              </w:rPr>
              <w:t>13</w:t>
            </w:r>
            <w:r>
              <w:rPr>
                <w:noProof/>
                <w:webHidden/>
              </w:rPr>
              <w:fldChar w:fldCharType="end"/>
            </w:r>
          </w:hyperlink>
        </w:p>
        <w:p w14:paraId="39C07AD9" w14:textId="68884A5E"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93" w:history="1">
            <w:r w:rsidRPr="004658B3">
              <w:rPr>
                <w:rStyle w:val="Hyperlink"/>
                <w:noProof/>
              </w:rPr>
              <w:t>5.1 Thực hiện kiểm thử chức năng (Functional Testing)</w:t>
            </w:r>
            <w:r>
              <w:rPr>
                <w:noProof/>
                <w:webHidden/>
              </w:rPr>
              <w:tab/>
            </w:r>
            <w:r>
              <w:rPr>
                <w:noProof/>
                <w:webHidden/>
              </w:rPr>
              <w:fldChar w:fldCharType="begin"/>
            </w:r>
            <w:r>
              <w:rPr>
                <w:noProof/>
                <w:webHidden/>
              </w:rPr>
              <w:instrText xml:space="preserve"> PAGEREF _Toc199184893 \h </w:instrText>
            </w:r>
            <w:r>
              <w:rPr>
                <w:noProof/>
                <w:webHidden/>
              </w:rPr>
            </w:r>
            <w:r>
              <w:rPr>
                <w:noProof/>
                <w:webHidden/>
              </w:rPr>
              <w:fldChar w:fldCharType="separate"/>
            </w:r>
            <w:r w:rsidR="00366CBA">
              <w:rPr>
                <w:noProof/>
                <w:webHidden/>
              </w:rPr>
              <w:t>13</w:t>
            </w:r>
            <w:r>
              <w:rPr>
                <w:noProof/>
                <w:webHidden/>
              </w:rPr>
              <w:fldChar w:fldCharType="end"/>
            </w:r>
          </w:hyperlink>
        </w:p>
        <w:p w14:paraId="2835BCA9" w14:textId="6077AAC3" w:rsidR="008D00C4" w:rsidRDefault="008D00C4">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894" w:history="1">
            <w:r w:rsidRPr="004658B3">
              <w:rPr>
                <w:rStyle w:val="Hyperlink"/>
                <w:noProof/>
              </w:rPr>
              <w:t>5.2 Thực hiện kiểm thử hiệu năng (Performance Testing)</w:t>
            </w:r>
            <w:r>
              <w:rPr>
                <w:noProof/>
                <w:webHidden/>
              </w:rPr>
              <w:tab/>
            </w:r>
            <w:r>
              <w:rPr>
                <w:noProof/>
                <w:webHidden/>
              </w:rPr>
              <w:fldChar w:fldCharType="begin"/>
            </w:r>
            <w:r>
              <w:rPr>
                <w:noProof/>
                <w:webHidden/>
              </w:rPr>
              <w:instrText xml:space="preserve"> PAGEREF _Toc199184894 \h </w:instrText>
            </w:r>
            <w:r>
              <w:rPr>
                <w:noProof/>
                <w:webHidden/>
              </w:rPr>
            </w:r>
            <w:r>
              <w:rPr>
                <w:noProof/>
                <w:webHidden/>
              </w:rPr>
              <w:fldChar w:fldCharType="separate"/>
            </w:r>
            <w:r w:rsidR="00366CBA">
              <w:rPr>
                <w:noProof/>
                <w:webHidden/>
              </w:rPr>
              <w:t>16</w:t>
            </w:r>
            <w:r>
              <w:rPr>
                <w:noProof/>
                <w:webHidden/>
              </w:rPr>
              <w:fldChar w:fldCharType="end"/>
            </w:r>
          </w:hyperlink>
        </w:p>
        <w:p w14:paraId="30937377" w14:textId="2840BE77" w:rsidR="008D00C4" w:rsidRDefault="008D00C4">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895" w:history="1">
            <w:r w:rsidRPr="004658B3">
              <w:rPr>
                <w:rStyle w:val="Hyperlink"/>
                <w:noProof/>
              </w:rPr>
              <w:t>CHƯƠNG 3. KẾT QUẢ, HẠN CHẾ VÀ HƯỚNG PHÁT TRIỂN</w:t>
            </w:r>
            <w:r>
              <w:rPr>
                <w:noProof/>
                <w:webHidden/>
              </w:rPr>
              <w:tab/>
            </w:r>
            <w:r>
              <w:rPr>
                <w:noProof/>
                <w:webHidden/>
              </w:rPr>
              <w:fldChar w:fldCharType="begin"/>
            </w:r>
            <w:r>
              <w:rPr>
                <w:noProof/>
                <w:webHidden/>
              </w:rPr>
              <w:instrText xml:space="preserve"> PAGEREF _Toc199184895 \h </w:instrText>
            </w:r>
            <w:r>
              <w:rPr>
                <w:noProof/>
                <w:webHidden/>
              </w:rPr>
            </w:r>
            <w:r>
              <w:rPr>
                <w:noProof/>
                <w:webHidden/>
              </w:rPr>
              <w:fldChar w:fldCharType="separate"/>
            </w:r>
            <w:r w:rsidR="00366CBA">
              <w:rPr>
                <w:noProof/>
                <w:webHidden/>
              </w:rPr>
              <w:t>21</w:t>
            </w:r>
            <w:r>
              <w:rPr>
                <w:noProof/>
                <w:webHidden/>
              </w:rPr>
              <w:fldChar w:fldCharType="end"/>
            </w:r>
          </w:hyperlink>
        </w:p>
        <w:p w14:paraId="23C16E6E" w14:textId="2AE01582"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96" w:history="1">
            <w:r w:rsidRPr="004658B3">
              <w:rPr>
                <w:rStyle w:val="Hyperlink"/>
                <w:noProof/>
              </w:rPr>
              <w:t>1. Kết quả đạt được</w:t>
            </w:r>
            <w:r>
              <w:rPr>
                <w:noProof/>
                <w:webHidden/>
              </w:rPr>
              <w:tab/>
            </w:r>
            <w:r>
              <w:rPr>
                <w:noProof/>
                <w:webHidden/>
              </w:rPr>
              <w:fldChar w:fldCharType="begin"/>
            </w:r>
            <w:r>
              <w:rPr>
                <w:noProof/>
                <w:webHidden/>
              </w:rPr>
              <w:instrText xml:space="preserve"> PAGEREF _Toc199184896 \h </w:instrText>
            </w:r>
            <w:r>
              <w:rPr>
                <w:noProof/>
                <w:webHidden/>
              </w:rPr>
            </w:r>
            <w:r>
              <w:rPr>
                <w:noProof/>
                <w:webHidden/>
              </w:rPr>
              <w:fldChar w:fldCharType="separate"/>
            </w:r>
            <w:r w:rsidR="00366CBA">
              <w:rPr>
                <w:noProof/>
                <w:webHidden/>
              </w:rPr>
              <w:t>21</w:t>
            </w:r>
            <w:r>
              <w:rPr>
                <w:noProof/>
                <w:webHidden/>
              </w:rPr>
              <w:fldChar w:fldCharType="end"/>
            </w:r>
          </w:hyperlink>
        </w:p>
        <w:p w14:paraId="4EB62F67" w14:textId="04205B68" w:rsidR="008D00C4" w:rsidRDefault="008D00C4">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897" w:history="1">
            <w:r w:rsidRPr="004658B3">
              <w:rPr>
                <w:rStyle w:val="Hyperlink"/>
                <w:noProof/>
              </w:rPr>
              <w:t>2. Hạn chế và hướng phát triển</w:t>
            </w:r>
            <w:r>
              <w:rPr>
                <w:noProof/>
                <w:webHidden/>
              </w:rPr>
              <w:tab/>
            </w:r>
            <w:r>
              <w:rPr>
                <w:noProof/>
                <w:webHidden/>
              </w:rPr>
              <w:fldChar w:fldCharType="begin"/>
            </w:r>
            <w:r>
              <w:rPr>
                <w:noProof/>
                <w:webHidden/>
              </w:rPr>
              <w:instrText xml:space="preserve"> PAGEREF _Toc199184897 \h </w:instrText>
            </w:r>
            <w:r>
              <w:rPr>
                <w:noProof/>
                <w:webHidden/>
              </w:rPr>
            </w:r>
            <w:r>
              <w:rPr>
                <w:noProof/>
                <w:webHidden/>
              </w:rPr>
              <w:fldChar w:fldCharType="separate"/>
            </w:r>
            <w:r w:rsidR="00366CBA">
              <w:rPr>
                <w:noProof/>
                <w:webHidden/>
              </w:rPr>
              <w:t>29</w:t>
            </w:r>
            <w:r>
              <w:rPr>
                <w:noProof/>
                <w:webHidden/>
              </w:rPr>
              <w:fldChar w:fldCharType="end"/>
            </w:r>
          </w:hyperlink>
        </w:p>
        <w:p w14:paraId="3E455A29" w14:textId="2DF4A033" w:rsidR="008D00C4" w:rsidRDefault="008D00C4">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898" w:history="1">
            <w:r w:rsidRPr="004658B3">
              <w:rPr>
                <w:rStyle w:val="Hyperlink"/>
                <w:noProof/>
              </w:rPr>
              <w:t>TÀI</w:t>
            </w:r>
            <w:r w:rsidRPr="004658B3">
              <w:rPr>
                <w:rStyle w:val="Hyperlink"/>
                <w:noProof/>
                <w:lang w:val="vi-VN"/>
              </w:rPr>
              <w:t xml:space="preserve"> LIỆU THAM KHẢO</w:t>
            </w:r>
            <w:r>
              <w:rPr>
                <w:noProof/>
                <w:webHidden/>
              </w:rPr>
              <w:tab/>
            </w:r>
            <w:r>
              <w:rPr>
                <w:noProof/>
                <w:webHidden/>
              </w:rPr>
              <w:fldChar w:fldCharType="begin"/>
            </w:r>
            <w:r>
              <w:rPr>
                <w:noProof/>
                <w:webHidden/>
              </w:rPr>
              <w:instrText xml:space="preserve"> PAGEREF _Toc199184898 \h </w:instrText>
            </w:r>
            <w:r>
              <w:rPr>
                <w:noProof/>
                <w:webHidden/>
              </w:rPr>
            </w:r>
            <w:r>
              <w:rPr>
                <w:noProof/>
                <w:webHidden/>
              </w:rPr>
              <w:fldChar w:fldCharType="separate"/>
            </w:r>
            <w:r w:rsidR="00366CBA">
              <w:rPr>
                <w:noProof/>
                <w:webHidden/>
              </w:rPr>
              <w:t>31</w:t>
            </w:r>
            <w:r>
              <w:rPr>
                <w:noProof/>
                <w:webHidden/>
              </w:rPr>
              <w:fldChar w:fldCharType="end"/>
            </w:r>
          </w:hyperlink>
        </w:p>
        <w:p w14:paraId="7C5E52A5" w14:textId="05A0A546" w:rsidR="00EA6C62" w:rsidRDefault="00963552" w:rsidP="00B10A11">
          <w:pPr>
            <w:rPr>
              <w:noProof/>
            </w:rPr>
          </w:pPr>
          <w:r w:rsidRPr="002F4EF5">
            <w:rPr>
              <w:noProof/>
            </w:rPr>
            <w:fldChar w:fldCharType="end"/>
          </w:r>
        </w:p>
      </w:sdtContent>
    </w:sdt>
    <w:p w14:paraId="0694016F" w14:textId="77777777" w:rsidR="00993056" w:rsidRPr="00993056" w:rsidRDefault="00993056" w:rsidP="00993056"/>
    <w:p w14:paraId="7C1E62C1" w14:textId="77777777" w:rsidR="00993056" w:rsidRPr="00993056" w:rsidRDefault="00993056" w:rsidP="00993056"/>
    <w:p w14:paraId="334E5AA3" w14:textId="77777777" w:rsidR="00993056" w:rsidRPr="00993056" w:rsidRDefault="00993056" w:rsidP="00993056"/>
    <w:p w14:paraId="47903A75" w14:textId="77777777" w:rsidR="00993056" w:rsidRPr="00993056" w:rsidRDefault="00993056" w:rsidP="00993056"/>
    <w:p w14:paraId="665AE12F" w14:textId="77777777" w:rsidR="00993056" w:rsidRPr="00993056" w:rsidRDefault="00993056" w:rsidP="00993056"/>
    <w:p w14:paraId="3EB89D22" w14:textId="77777777" w:rsidR="00993056" w:rsidRPr="00993056" w:rsidRDefault="00993056" w:rsidP="00993056"/>
    <w:p w14:paraId="48169BD6" w14:textId="77777777" w:rsidR="00993056" w:rsidRPr="00993056" w:rsidRDefault="00993056" w:rsidP="00993056"/>
    <w:p w14:paraId="1343464A" w14:textId="77777777" w:rsidR="00993056" w:rsidRPr="00993056" w:rsidRDefault="00993056" w:rsidP="00993056"/>
    <w:p w14:paraId="7F57B1CC" w14:textId="77777777" w:rsidR="00993056" w:rsidRPr="00993056" w:rsidRDefault="00993056" w:rsidP="00993056"/>
    <w:p w14:paraId="39A15780" w14:textId="77777777" w:rsidR="00993056" w:rsidRPr="00993056" w:rsidRDefault="00993056" w:rsidP="00993056"/>
    <w:p w14:paraId="7C3CB921" w14:textId="77777777" w:rsidR="00993056" w:rsidRPr="00993056" w:rsidRDefault="00993056" w:rsidP="00993056"/>
    <w:p w14:paraId="7FF5A97F" w14:textId="77777777" w:rsidR="00993056" w:rsidRPr="00993056" w:rsidRDefault="00993056" w:rsidP="00993056"/>
    <w:p w14:paraId="211DF09A" w14:textId="77777777" w:rsidR="00993056" w:rsidRPr="00993056" w:rsidRDefault="00993056" w:rsidP="00993056"/>
    <w:p w14:paraId="744BB9E4" w14:textId="77777777" w:rsidR="00993056" w:rsidRPr="00993056" w:rsidRDefault="00993056" w:rsidP="00993056"/>
    <w:p w14:paraId="3817D60A" w14:textId="77777777" w:rsidR="00993056" w:rsidRPr="00993056" w:rsidRDefault="00993056" w:rsidP="00993056"/>
    <w:p w14:paraId="5B521062" w14:textId="77777777" w:rsidR="00993056" w:rsidRPr="00993056" w:rsidRDefault="00993056" w:rsidP="00993056"/>
    <w:p w14:paraId="43D8740B" w14:textId="77777777" w:rsidR="00993056" w:rsidRDefault="00993056" w:rsidP="00993056">
      <w:pPr>
        <w:rPr>
          <w:noProof/>
        </w:rPr>
      </w:pPr>
    </w:p>
    <w:p w14:paraId="328C3551" w14:textId="77777777" w:rsidR="00993056" w:rsidRPr="00993056" w:rsidRDefault="00993056" w:rsidP="00993056"/>
    <w:p w14:paraId="60D827F4" w14:textId="4B6B2CA4" w:rsidR="00993056" w:rsidRDefault="00993056" w:rsidP="00993056">
      <w:pPr>
        <w:tabs>
          <w:tab w:val="left" w:pos="3960"/>
        </w:tabs>
        <w:rPr>
          <w:noProof/>
        </w:rPr>
      </w:pPr>
      <w:r>
        <w:rPr>
          <w:noProof/>
        </w:rPr>
        <w:tab/>
      </w:r>
    </w:p>
    <w:p w14:paraId="699C6FA2" w14:textId="77777777" w:rsidR="00993056" w:rsidRDefault="00993056">
      <w:pPr>
        <w:spacing w:after="200" w:line="276" w:lineRule="auto"/>
        <w:rPr>
          <w:noProof/>
        </w:rPr>
      </w:pPr>
      <w:r>
        <w:rPr>
          <w:noProof/>
        </w:rPr>
        <w:br w:type="page"/>
      </w:r>
    </w:p>
    <w:p w14:paraId="5461EA6D" w14:textId="483CAB05" w:rsidR="00993056" w:rsidRDefault="00993056" w:rsidP="00993056">
      <w:pPr>
        <w:pStyle w:val="Heading1"/>
        <w:rPr>
          <w:noProof/>
          <w:lang w:val="vi-VN"/>
        </w:rPr>
      </w:pPr>
      <w:bookmarkStart w:id="4" w:name="_Toc199184869"/>
      <w:r>
        <w:rPr>
          <w:noProof/>
        </w:rPr>
        <w:lastRenderedPageBreak/>
        <w:t>CHƯƠNG</w:t>
      </w:r>
      <w:r>
        <w:rPr>
          <w:noProof/>
          <w:lang w:val="vi-VN"/>
        </w:rPr>
        <w:t xml:space="preserve"> 1. THÔNG TIN NHÓM</w:t>
      </w:r>
      <w:bookmarkEnd w:id="4"/>
    </w:p>
    <w:p w14:paraId="39287E23" w14:textId="15381E7F" w:rsidR="00993056" w:rsidRPr="00993056" w:rsidRDefault="00993056" w:rsidP="00993056">
      <w:pPr>
        <w:pStyle w:val="Heading2"/>
        <w:rPr>
          <w:b w:val="0"/>
          <w:bCs w:val="0"/>
          <w:lang w:val="vi-VN"/>
        </w:rPr>
      </w:pPr>
      <w:bookmarkStart w:id="5" w:name="_Toc199184870"/>
      <w:r w:rsidRPr="00993056">
        <w:rPr>
          <w:b w:val="0"/>
          <w:bCs w:val="0"/>
          <w:lang w:val="vi-VN"/>
        </w:rPr>
        <w:t>1. Thông tin các thành viên trong nhóm :</w:t>
      </w:r>
      <w:bookmarkEnd w:id="5"/>
      <w:r w:rsidRPr="00993056">
        <w:rPr>
          <w:b w:val="0"/>
          <w:bCs w:val="0"/>
          <w:lang w:val="vi-VN"/>
        </w:rPr>
        <w:t xml:space="preserve"> </w:t>
      </w:r>
    </w:p>
    <w:p w14:paraId="275D5648" w14:textId="4BAA716E" w:rsidR="00993056" w:rsidRPr="00993056" w:rsidRDefault="00993056" w:rsidP="00993056">
      <w:pPr>
        <w:spacing w:line="360" w:lineRule="auto"/>
        <w:rPr>
          <w:sz w:val="26"/>
          <w:szCs w:val="26"/>
          <w:lang w:val="vi-VN"/>
        </w:rPr>
      </w:pPr>
      <w:r w:rsidRPr="00993056">
        <w:rPr>
          <w:sz w:val="26"/>
          <w:szCs w:val="26"/>
          <w:lang w:val="vi-VN"/>
        </w:rPr>
        <w:t xml:space="preserve">- Thành viên 1: </w:t>
      </w:r>
    </w:p>
    <w:p w14:paraId="5AE258F7" w14:textId="7E92F543" w:rsidR="00993056" w:rsidRPr="00993056" w:rsidRDefault="00993056" w:rsidP="00993056">
      <w:pPr>
        <w:pStyle w:val="ListParagraph"/>
        <w:numPr>
          <w:ilvl w:val="0"/>
          <w:numId w:val="8"/>
        </w:numPr>
        <w:spacing w:line="360" w:lineRule="auto"/>
        <w:rPr>
          <w:sz w:val="26"/>
          <w:szCs w:val="26"/>
          <w:lang w:val="vi-VN"/>
        </w:rPr>
      </w:pPr>
      <w:r w:rsidRPr="00993056">
        <w:rPr>
          <w:sz w:val="26"/>
          <w:szCs w:val="26"/>
          <w:lang w:val="vi-VN"/>
        </w:rPr>
        <w:t>Họ và tên: Trương Công Đạt</w:t>
      </w:r>
    </w:p>
    <w:p w14:paraId="08CC6FCF" w14:textId="38B7CF28" w:rsidR="00993056" w:rsidRPr="00993056" w:rsidRDefault="00993056" w:rsidP="00993056">
      <w:pPr>
        <w:pStyle w:val="ListParagraph"/>
        <w:numPr>
          <w:ilvl w:val="0"/>
          <w:numId w:val="8"/>
        </w:numPr>
        <w:spacing w:line="360" w:lineRule="auto"/>
        <w:rPr>
          <w:sz w:val="26"/>
          <w:szCs w:val="26"/>
          <w:lang w:val="vi-VN"/>
        </w:rPr>
      </w:pPr>
      <w:r w:rsidRPr="00993056">
        <w:rPr>
          <w:sz w:val="26"/>
          <w:szCs w:val="26"/>
          <w:lang w:val="vi-VN"/>
        </w:rPr>
        <w:t>MSSV: 22685561</w:t>
      </w:r>
    </w:p>
    <w:p w14:paraId="220DCEDB" w14:textId="35DAC1C9" w:rsidR="00993056" w:rsidRPr="00993056" w:rsidRDefault="00993056" w:rsidP="00993056">
      <w:pPr>
        <w:pStyle w:val="ListParagraph"/>
        <w:numPr>
          <w:ilvl w:val="0"/>
          <w:numId w:val="8"/>
        </w:numPr>
        <w:spacing w:line="360" w:lineRule="auto"/>
        <w:rPr>
          <w:sz w:val="26"/>
          <w:szCs w:val="26"/>
          <w:lang w:val="vi-VN"/>
        </w:rPr>
      </w:pPr>
      <w:r w:rsidRPr="00993056">
        <w:rPr>
          <w:sz w:val="26"/>
          <w:szCs w:val="26"/>
          <w:lang w:val="vi-VN"/>
        </w:rPr>
        <w:t xml:space="preserve">Email: </w:t>
      </w:r>
      <w:hyperlink r:id="rId16" w:history="1">
        <w:r w:rsidRPr="0006206E">
          <w:rPr>
            <w:rStyle w:val="Hyperlink"/>
            <w:color w:val="auto"/>
            <w:sz w:val="26"/>
            <w:szCs w:val="26"/>
            <w:u w:val="none"/>
          </w:rPr>
          <w:t>tdat4926@gmail.com</w:t>
        </w:r>
      </w:hyperlink>
    </w:p>
    <w:p w14:paraId="0A6A97CC" w14:textId="7AF13091" w:rsidR="00993056" w:rsidRPr="00993056" w:rsidRDefault="00993056" w:rsidP="00993056">
      <w:pPr>
        <w:spacing w:line="360" w:lineRule="auto"/>
        <w:rPr>
          <w:sz w:val="26"/>
          <w:szCs w:val="26"/>
          <w:lang w:val="vi-VN"/>
        </w:rPr>
      </w:pPr>
      <w:r w:rsidRPr="00993056">
        <w:rPr>
          <w:sz w:val="26"/>
          <w:szCs w:val="26"/>
          <w:lang w:val="vi-VN"/>
        </w:rPr>
        <w:t xml:space="preserve">- Thành viên 2: </w:t>
      </w:r>
    </w:p>
    <w:p w14:paraId="06A9C651" w14:textId="40D9F968" w:rsidR="00993056" w:rsidRPr="00993056" w:rsidRDefault="00993056" w:rsidP="00993056">
      <w:pPr>
        <w:pStyle w:val="ListParagraph"/>
        <w:numPr>
          <w:ilvl w:val="0"/>
          <w:numId w:val="9"/>
        </w:numPr>
        <w:spacing w:line="360" w:lineRule="auto"/>
        <w:rPr>
          <w:sz w:val="26"/>
          <w:szCs w:val="26"/>
          <w:lang w:val="vi-VN"/>
        </w:rPr>
      </w:pPr>
      <w:r w:rsidRPr="00993056">
        <w:rPr>
          <w:sz w:val="26"/>
          <w:szCs w:val="26"/>
          <w:lang w:val="vi-VN"/>
        </w:rPr>
        <w:t>Họ và tên: Nguyễn Gia Lâm</w:t>
      </w:r>
    </w:p>
    <w:p w14:paraId="48E73C39" w14:textId="183389E5" w:rsidR="00993056" w:rsidRPr="00993056" w:rsidRDefault="00993056" w:rsidP="00993056">
      <w:pPr>
        <w:pStyle w:val="ListParagraph"/>
        <w:numPr>
          <w:ilvl w:val="0"/>
          <w:numId w:val="9"/>
        </w:numPr>
        <w:spacing w:line="360" w:lineRule="auto"/>
        <w:rPr>
          <w:sz w:val="26"/>
          <w:szCs w:val="26"/>
          <w:lang w:val="vi-VN"/>
        </w:rPr>
      </w:pPr>
      <w:r w:rsidRPr="00993056">
        <w:rPr>
          <w:sz w:val="26"/>
          <w:szCs w:val="26"/>
          <w:lang w:val="vi-VN"/>
        </w:rPr>
        <w:t>MSSV: 22685611</w:t>
      </w:r>
    </w:p>
    <w:p w14:paraId="3C3FF655" w14:textId="3EEFBAAC" w:rsidR="00993056" w:rsidRPr="0006206E" w:rsidRDefault="00993056" w:rsidP="00993056">
      <w:pPr>
        <w:pStyle w:val="ListParagraph"/>
        <w:numPr>
          <w:ilvl w:val="0"/>
          <w:numId w:val="9"/>
        </w:numPr>
        <w:spacing w:line="360" w:lineRule="auto"/>
        <w:rPr>
          <w:sz w:val="26"/>
          <w:szCs w:val="26"/>
          <w:lang w:val="vi-VN"/>
        </w:rPr>
      </w:pPr>
      <w:r w:rsidRPr="00993056">
        <w:rPr>
          <w:sz w:val="26"/>
          <w:szCs w:val="26"/>
          <w:lang w:val="vi-VN"/>
        </w:rPr>
        <w:t xml:space="preserve">Email: </w:t>
      </w:r>
      <w:hyperlink r:id="rId17" w:history="1">
        <w:r w:rsidRPr="0006206E">
          <w:rPr>
            <w:rStyle w:val="Hyperlink"/>
            <w:color w:val="auto"/>
            <w:sz w:val="26"/>
            <w:szCs w:val="26"/>
            <w:u w:val="none"/>
          </w:rPr>
          <w:t>lam2004ha@gmail.com</w:t>
        </w:r>
      </w:hyperlink>
    </w:p>
    <w:p w14:paraId="01BC1773" w14:textId="772927E3" w:rsidR="00993056" w:rsidRPr="00993056" w:rsidRDefault="00993056" w:rsidP="00993056">
      <w:pPr>
        <w:spacing w:line="360" w:lineRule="auto"/>
        <w:rPr>
          <w:sz w:val="26"/>
          <w:szCs w:val="26"/>
          <w:lang w:val="vi-VN"/>
        </w:rPr>
      </w:pPr>
      <w:r w:rsidRPr="00993056">
        <w:rPr>
          <w:sz w:val="26"/>
          <w:szCs w:val="26"/>
          <w:lang w:val="vi-VN"/>
        </w:rPr>
        <w:t xml:space="preserve">- Thành viên 3: </w:t>
      </w:r>
    </w:p>
    <w:p w14:paraId="7C9D8AF1" w14:textId="6E4F02BA" w:rsidR="00993056" w:rsidRPr="00993056" w:rsidRDefault="00993056" w:rsidP="00993056">
      <w:pPr>
        <w:pStyle w:val="ListParagraph"/>
        <w:numPr>
          <w:ilvl w:val="0"/>
          <w:numId w:val="10"/>
        </w:numPr>
        <w:spacing w:line="360" w:lineRule="auto"/>
        <w:rPr>
          <w:sz w:val="26"/>
          <w:szCs w:val="26"/>
          <w:lang w:val="vi-VN"/>
        </w:rPr>
      </w:pPr>
      <w:r w:rsidRPr="00993056">
        <w:rPr>
          <w:sz w:val="26"/>
          <w:szCs w:val="26"/>
          <w:lang w:val="vi-VN"/>
        </w:rPr>
        <w:t>Họ và tên: Phan Tấn Tài</w:t>
      </w:r>
    </w:p>
    <w:p w14:paraId="784416D0" w14:textId="398E0D2B" w:rsidR="00993056" w:rsidRPr="00993056" w:rsidRDefault="00993056" w:rsidP="00993056">
      <w:pPr>
        <w:pStyle w:val="ListParagraph"/>
        <w:numPr>
          <w:ilvl w:val="0"/>
          <w:numId w:val="10"/>
        </w:numPr>
        <w:spacing w:line="360" w:lineRule="auto"/>
        <w:rPr>
          <w:sz w:val="26"/>
          <w:szCs w:val="26"/>
          <w:lang w:val="vi-VN"/>
        </w:rPr>
      </w:pPr>
      <w:r w:rsidRPr="00993056">
        <w:rPr>
          <w:sz w:val="26"/>
          <w:szCs w:val="26"/>
          <w:lang w:val="vi-VN"/>
        </w:rPr>
        <w:t xml:space="preserve">MSSV: </w:t>
      </w:r>
      <w:r w:rsidRPr="00993056">
        <w:rPr>
          <w:sz w:val="26"/>
          <w:szCs w:val="26"/>
        </w:rPr>
        <w:t>22684181</w:t>
      </w:r>
    </w:p>
    <w:p w14:paraId="3AF97735" w14:textId="195126D0" w:rsidR="00993056" w:rsidRPr="00993056" w:rsidRDefault="00993056" w:rsidP="00993056">
      <w:pPr>
        <w:pStyle w:val="ListParagraph"/>
        <w:numPr>
          <w:ilvl w:val="0"/>
          <w:numId w:val="10"/>
        </w:numPr>
        <w:spacing w:line="360" w:lineRule="auto"/>
        <w:rPr>
          <w:sz w:val="26"/>
          <w:szCs w:val="26"/>
          <w:lang w:val="vi-VN"/>
        </w:rPr>
      </w:pPr>
      <w:r w:rsidRPr="00993056">
        <w:rPr>
          <w:sz w:val="26"/>
          <w:szCs w:val="26"/>
          <w:lang w:val="vi-VN"/>
        </w:rPr>
        <w:t xml:space="preserve">Email: </w:t>
      </w:r>
      <w:r w:rsidRPr="00993056">
        <w:rPr>
          <w:sz w:val="26"/>
          <w:szCs w:val="26"/>
        </w:rPr>
        <w:t>tide.tantai@gmail.com</w:t>
      </w:r>
    </w:p>
    <w:p w14:paraId="5B5022B6" w14:textId="77777777" w:rsidR="00993056" w:rsidRPr="00993056" w:rsidRDefault="00993056" w:rsidP="00993056">
      <w:pPr>
        <w:pStyle w:val="Heading2"/>
        <w:rPr>
          <w:b w:val="0"/>
          <w:bCs w:val="0"/>
          <w:lang w:val="vi-VN"/>
        </w:rPr>
      </w:pPr>
      <w:bookmarkStart w:id="6" w:name="_Toc199184871"/>
      <w:r w:rsidRPr="00993056">
        <w:rPr>
          <w:b w:val="0"/>
          <w:bCs w:val="0"/>
        </w:rPr>
        <w:t>2</w:t>
      </w:r>
      <w:r w:rsidRPr="00993056">
        <w:rPr>
          <w:b w:val="0"/>
          <w:bCs w:val="0"/>
          <w:lang w:val="vi-VN"/>
        </w:rPr>
        <w:t>. Phân công công việc:</w:t>
      </w:r>
      <w:bookmarkEnd w:id="6"/>
      <w:r w:rsidRPr="00993056">
        <w:rPr>
          <w:b w:val="0"/>
          <w:bCs w:val="0"/>
          <w:lang w:val="vi-VN"/>
        </w:rPr>
        <w:t xml:space="preserve"> </w:t>
      </w:r>
    </w:p>
    <w:tbl>
      <w:tblPr>
        <w:tblStyle w:val="TableGrid"/>
        <w:tblW w:w="0" w:type="auto"/>
        <w:tblLook w:val="04A0" w:firstRow="1" w:lastRow="0" w:firstColumn="1" w:lastColumn="0" w:noHBand="0" w:noVBand="1"/>
      </w:tblPr>
      <w:tblGrid>
        <w:gridCol w:w="1980"/>
        <w:gridCol w:w="7131"/>
      </w:tblGrid>
      <w:tr w:rsidR="00993056" w:rsidRPr="00993056" w14:paraId="08CDB887" w14:textId="77777777" w:rsidTr="00205A63">
        <w:tc>
          <w:tcPr>
            <w:tcW w:w="1980" w:type="dxa"/>
          </w:tcPr>
          <w:p w14:paraId="2C50814D" w14:textId="77777777" w:rsidR="00993056" w:rsidRPr="00993056" w:rsidRDefault="00993056" w:rsidP="00993056">
            <w:pPr>
              <w:spacing w:line="360" w:lineRule="auto"/>
              <w:jc w:val="center"/>
              <w:rPr>
                <w:sz w:val="25"/>
                <w:szCs w:val="25"/>
                <w:lang w:val="vi-VN"/>
              </w:rPr>
            </w:pPr>
            <w:r w:rsidRPr="00993056">
              <w:rPr>
                <w:sz w:val="25"/>
                <w:szCs w:val="25"/>
                <w:lang w:val="vi-VN"/>
              </w:rPr>
              <w:t>Họ và tên</w:t>
            </w:r>
          </w:p>
        </w:tc>
        <w:tc>
          <w:tcPr>
            <w:tcW w:w="7131" w:type="dxa"/>
          </w:tcPr>
          <w:p w14:paraId="277D3101" w14:textId="77777777" w:rsidR="00993056" w:rsidRPr="00993056" w:rsidRDefault="00993056" w:rsidP="00993056">
            <w:pPr>
              <w:spacing w:line="360" w:lineRule="auto"/>
              <w:jc w:val="center"/>
              <w:rPr>
                <w:sz w:val="25"/>
                <w:szCs w:val="25"/>
                <w:lang w:val="vi-VN"/>
              </w:rPr>
            </w:pPr>
            <w:r w:rsidRPr="00993056">
              <w:rPr>
                <w:sz w:val="25"/>
                <w:szCs w:val="25"/>
                <w:lang w:val="vi-VN"/>
              </w:rPr>
              <w:t>Công việc phụ trách</w:t>
            </w:r>
          </w:p>
        </w:tc>
      </w:tr>
      <w:tr w:rsidR="00993056" w:rsidRPr="00993056" w14:paraId="45ACFBF8" w14:textId="77777777" w:rsidTr="00205A63">
        <w:tc>
          <w:tcPr>
            <w:tcW w:w="1980" w:type="dxa"/>
          </w:tcPr>
          <w:p w14:paraId="572CB941" w14:textId="77777777" w:rsidR="00993056" w:rsidRPr="00993056" w:rsidRDefault="00993056" w:rsidP="00993056">
            <w:pPr>
              <w:spacing w:line="360" w:lineRule="auto"/>
              <w:rPr>
                <w:sz w:val="25"/>
                <w:szCs w:val="25"/>
                <w:lang w:val="vi-VN"/>
              </w:rPr>
            </w:pPr>
            <w:r w:rsidRPr="00993056">
              <w:rPr>
                <w:sz w:val="25"/>
                <w:szCs w:val="25"/>
                <w:lang w:val="vi-VN"/>
              </w:rPr>
              <w:t>Trương Công Đạt</w:t>
            </w:r>
          </w:p>
        </w:tc>
        <w:tc>
          <w:tcPr>
            <w:tcW w:w="7131" w:type="dxa"/>
          </w:tcPr>
          <w:p w14:paraId="69CBE4E0" w14:textId="77777777" w:rsidR="00993056" w:rsidRPr="00993056" w:rsidRDefault="00993056" w:rsidP="00993056">
            <w:pPr>
              <w:spacing w:line="360" w:lineRule="auto"/>
              <w:jc w:val="both"/>
              <w:rPr>
                <w:sz w:val="25"/>
                <w:szCs w:val="25"/>
                <w:lang w:val="vi-VN"/>
              </w:rPr>
            </w:pPr>
            <w:r w:rsidRPr="00993056">
              <w:rPr>
                <w:sz w:val="25"/>
                <w:szCs w:val="25"/>
                <w:lang w:val="vi-VN"/>
              </w:rPr>
              <w:t>- Hiện thực Front-end và back-end các chức năng của role: Patient</w:t>
            </w:r>
          </w:p>
          <w:p w14:paraId="4E1865A7" w14:textId="77777777" w:rsidR="00993056" w:rsidRPr="00993056" w:rsidRDefault="00993056" w:rsidP="00993056">
            <w:pPr>
              <w:spacing w:line="360" w:lineRule="auto"/>
              <w:jc w:val="both"/>
              <w:rPr>
                <w:sz w:val="25"/>
                <w:szCs w:val="25"/>
                <w:lang w:val="vi-VN"/>
              </w:rPr>
            </w:pPr>
            <w:r w:rsidRPr="00993056">
              <w:rPr>
                <w:sz w:val="25"/>
                <w:szCs w:val="25"/>
                <w:lang w:val="vi-VN"/>
              </w:rPr>
              <w:t>- Viết và chỉnh sửa báo cáo</w:t>
            </w:r>
          </w:p>
          <w:p w14:paraId="19009050" w14:textId="77777777" w:rsidR="00993056" w:rsidRPr="00993056" w:rsidRDefault="00993056" w:rsidP="00993056">
            <w:pPr>
              <w:spacing w:line="360" w:lineRule="auto"/>
              <w:jc w:val="both"/>
              <w:rPr>
                <w:sz w:val="25"/>
                <w:szCs w:val="25"/>
                <w:lang w:val="vi-VN"/>
              </w:rPr>
            </w:pPr>
            <w:r w:rsidRPr="00993056">
              <w:rPr>
                <w:sz w:val="25"/>
                <w:szCs w:val="25"/>
                <w:lang w:val="vi-VN"/>
              </w:rPr>
              <w:t>- Làm Powerpoint</w:t>
            </w:r>
          </w:p>
        </w:tc>
      </w:tr>
      <w:tr w:rsidR="00993056" w:rsidRPr="00993056" w14:paraId="1258DB9F" w14:textId="77777777" w:rsidTr="00205A63">
        <w:tc>
          <w:tcPr>
            <w:tcW w:w="1980" w:type="dxa"/>
          </w:tcPr>
          <w:p w14:paraId="184B27B2" w14:textId="77777777" w:rsidR="00993056" w:rsidRPr="00993056" w:rsidRDefault="00993056" w:rsidP="00993056">
            <w:pPr>
              <w:spacing w:line="360" w:lineRule="auto"/>
              <w:rPr>
                <w:sz w:val="25"/>
                <w:szCs w:val="25"/>
                <w:lang w:val="vi-VN"/>
              </w:rPr>
            </w:pPr>
            <w:r w:rsidRPr="00993056">
              <w:rPr>
                <w:sz w:val="25"/>
                <w:szCs w:val="25"/>
                <w:lang w:val="vi-VN"/>
              </w:rPr>
              <w:t>Nguyễn Gia Lâm</w:t>
            </w:r>
          </w:p>
        </w:tc>
        <w:tc>
          <w:tcPr>
            <w:tcW w:w="7131" w:type="dxa"/>
          </w:tcPr>
          <w:p w14:paraId="163E9FE6" w14:textId="77777777" w:rsidR="00993056" w:rsidRPr="00993056" w:rsidRDefault="00993056" w:rsidP="00993056">
            <w:pPr>
              <w:spacing w:line="360" w:lineRule="auto"/>
              <w:jc w:val="both"/>
              <w:rPr>
                <w:sz w:val="25"/>
                <w:szCs w:val="25"/>
                <w:lang w:val="vi-VN"/>
              </w:rPr>
            </w:pPr>
            <w:r w:rsidRPr="00993056">
              <w:rPr>
                <w:sz w:val="25"/>
                <w:szCs w:val="25"/>
                <w:lang w:val="vi-VN"/>
              </w:rPr>
              <w:t>- Hiện thực Front-end và back-end các chức năng của role: Doctor và chatbox</w:t>
            </w:r>
          </w:p>
          <w:p w14:paraId="7B88F1EC" w14:textId="77777777" w:rsidR="00993056" w:rsidRPr="00993056" w:rsidRDefault="00993056" w:rsidP="00993056">
            <w:pPr>
              <w:spacing w:line="360" w:lineRule="auto"/>
              <w:jc w:val="both"/>
              <w:rPr>
                <w:sz w:val="25"/>
                <w:szCs w:val="25"/>
                <w:lang w:val="vi-VN"/>
              </w:rPr>
            </w:pPr>
            <w:r w:rsidRPr="00993056">
              <w:rPr>
                <w:sz w:val="25"/>
                <w:szCs w:val="25"/>
                <w:lang w:val="vi-VN"/>
              </w:rPr>
              <w:t>- Viết và chỉnh sửa báo cáo</w:t>
            </w:r>
          </w:p>
          <w:p w14:paraId="4FB5F3DA" w14:textId="77777777" w:rsidR="00993056" w:rsidRPr="00993056" w:rsidRDefault="00993056" w:rsidP="00993056">
            <w:pPr>
              <w:spacing w:line="360" w:lineRule="auto"/>
              <w:jc w:val="both"/>
              <w:rPr>
                <w:sz w:val="25"/>
                <w:szCs w:val="25"/>
                <w:lang w:val="vi-VN"/>
              </w:rPr>
            </w:pPr>
            <w:r w:rsidRPr="00993056">
              <w:rPr>
                <w:sz w:val="25"/>
                <w:szCs w:val="25"/>
                <w:lang w:val="vi-VN"/>
              </w:rPr>
              <w:t>- Làm Powerpoint</w:t>
            </w:r>
          </w:p>
        </w:tc>
      </w:tr>
      <w:tr w:rsidR="00993056" w:rsidRPr="00993056" w14:paraId="47E23BC4" w14:textId="77777777" w:rsidTr="00205A63">
        <w:trPr>
          <w:trHeight w:val="296"/>
        </w:trPr>
        <w:tc>
          <w:tcPr>
            <w:tcW w:w="1980" w:type="dxa"/>
          </w:tcPr>
          <w:p w14:paraId="75EE2C0A" w14:textId="77777777" w:rsidR="00993056" w:rsidRPr="00993056" w:rsidRDefault="00993056" w:rsidP="00993056">
            <w:pPr>
              <w:spacing w:line="360" w:lineRule="auto"/>
              <w:rPr>
                <w:sz w:val="25"/>
                <w:szCs w:val="25"/>
                <w:lang w:val="vi-VN"/>
              </w:rPr>
            </w:pPr>
            <w:r w:rsidRPr="00993056">
              <w:rPr>
                <w:sz w:val="25"/>
                <w:szCs w:val="25"/>
                <w:lang w:val="vi-VN"/>
              </w:rPr>
              <w:t>Phan Tấn Tài</w:t>
            </w:r>
          </w:p>
        </w:tc>
        <w:tc>
          <w:tcPr>
            <w:tcW w:w="7131" w:type="dxa"/>
          </w:tcPr>
          <w:p w14:paraId="4D1C6E33" w14:textId="77777777" w:rsidR="00993056" w:rsidRPr="00993056" w:rsidRDefault="00993056" w:rsidP="00993056">
            <w:pPr>
              <w:spacing w:line="360" w:lineRule="auto"/>
              <w:jc w:val="both"/>
              <w:rPr>
                <w:sz w:val="25"/>
                <w:szCs w:val="25"/>
                <w:lang w:val="vi-VN"/>
              </w:rPr>
            </w:pPr>
            <w:r w:rsidRPr="00993056">
              <w:rPr>
                <w:sz w:val="25"/>
                <w:szCs w:val="25"/>
                <w:lang w:val="vi-VN"/>
              </w:rPr>
              <w:t>- Hiện thực Front-end và back-end các chức năng của role: Admin</w:t>
            </w:r>
          </w:p>
          <w:p w14:paraId="56BC6A06" w14:textId="77777777" w:rsidR="00993056" w:rsidRPr="00993056" w:rsidRDefault="00993056" w:rsidP="00993056">
            <w:pPr>
              <w:spacing w:line="360" w:lineRule="auto"/>
              <w:jc w:val="both"/>
              <w:rPr>
                <w:sz w:val="25"/>
                <w:szCs w:val="25"/>
                <w:lang w:val="vi-VN"/>
              </w:rPr>
            </w:pPr>
            <w:r w:rsidRPr="00993056">
              <w:rPr>
                <w:sz w:val="25"/>
                <w:szCs w:val="25"/>
                <w:lang w:val="vi-VN"/>
              </w:rPr>
              <w:t>- Xây dựng test case cho project</w:t>
            </w:r>
          </w:p>
          <w:p w14:paraId="153C5DAC" w14:textId="77777777" w:rsidR="00993056" w:rsidRPr="00993056" w:rsidRDefault="00993056" w:rsidP="00993056">
            <w:pPr>
              <w:spacing w:line="360" w:lineRule="auto"/>
              <w:jc w:val="both"/>
              <w:rPr>
                <w:sz w:val="25"/>
                <w:szCs w:val="25"/>
                <w:lang w:val="vi-VN"/>
              </w:rPr>
            </w:pPr>
            <w:r w:rsidRPr="00993056">
              <w:rPr>
                <w:sz w:val="25"/>
                <w:szCs w:val="25"/>
                <w:lang w:val="vi-VN"/>
              </w:rPr>
              <w:t>- Viết và chỉnh sửa báo cáo</w:t>
            </w:r>
          </w:p>
        </w:tc>
      </w:tr>
    </w:tbl>
    <w:p w14:paraId="588A2D0D" w14:textId="3006A0DC" w:rsidR="00993056" w:rsidRPr="00993056" w:rsidRDefault="00993056" w:rsidP="00993056">
      <w:pPr>
        <w:tabs>
          <w:tab w:val="left" w:pos="3960"/>
        </w:tabs>
        <w:rPr>
          <w:lang w:val="vi-VN"/>
        </w:rPr>
        <w:sectPr w:rsidR="00993056" w:rsidRPr="00993056" w:rsidSect="003921AB">
          <w:headerReference w:type="default" r:id="rId18"/>
          <w:pgSz w:w="12240" w:h="15840"/>
          <w:pgMar w:top="1985" w:right="1134" w:bottom="1701" w:left="1985" w:header="720" w:footer="720" w:gutter="0"/>
          <w:pgNumType w:start="1"/>
          <w:cols w:space="720"/>
          <w:docGrid w:linePitch="360"/>
        </w:sectPr>
      </w:pPr>
    </w:p>
    <w:p w14:paraId="5CA72905" w14:textId="465AD4F0" w:rsidR="008F193C" w:rsidRPr="00B10A11" w:rsidRDefault="008F193C" w:rsidP="00B10A11">
      <w:pPr>
        <w:pStyle w:val="Heading1"/>
      </w:pPr>
      <w:bookmarkStart w:id="7" w:name="_Toc199184872"/>
      <w:r w:rsidRPr="00B10A11">
        <w:lastRenderedPageBreak/>
        <w:t xml:space="preserve">CHƯƠNG </w:t>
      </w:r>
      <w:r w:rsidR="00993056">
        <w:t>2</w:t>
      </w:r>
      <w:r w:rsidRPr="00B10A11">
        <w:t>. TỔNG QUAN VỀ DỰ ÁN</w:t>
      </w:r>
      <w:bookmarkEnd w:id="7"/>
    </w:p>
    <w:p w14:paraId="35F64FB1" w14:textId="4A327FF2" w:rsidR="004D7C49" w:rsidRPr="002F4EF5" w:rsidRDefault="004D7C49" w:rsidP="008F193C">
      <w:pPr>
        <w:pStyle w:val="Heading2"/>
        <w:rPr>
          <w:b w:val="0"/>
          <w:bCs w:val="0"/>
        </w:rPr>
      </w:pPr>
      <w:bookmarkStart w:id="8" w:name="_Toc199184873"/>
      <w:r w:rsidRPr="002F4EF5">
        <w:rPr>
          <w:b w:val="0"/>
          <w:bCs w:val="0"/>
        </w:rPr>
        <w:t>1.</w:t>
      </w:r>
      <w:r w:rsidR="008F193C" w:rsidRPr="002F4EF5">
        <w:rPr>
          <w:b w:val="0"/>
          <w:bCs w:val="0"/>
        </w:rPr>
        <w:t xml:space="preserve"> </w:t>
      </w:r>
      <w:r w:rsidRPr="002F4EF5">
        <w:rPr>
          <w:b w:val="0"/>
          <w:bCs w:val="0"/>
        </w:rPr>
        <w:t xml:space="preserve">Giới thiệu về </w:t>
      </w:r>
      <w:r w:rsidR="008F193C" w:rsidRPr="002F4EF5">
        <w:rPr>
          <w:b w:val="0"/>
          <w:bCs w:val="0"/>
        </w:rPr>
        <w:t>dự án</w:t>
      </w:r>
      <w:bookmarkEnd w:id="8"/>
    </w:p>
    <w:p w14:paraId="0E38CEF0" w14:textId="279207C4" w:rsidR="00D744AD" w:rsidRPr="002F4EF5" w:rsidRDefault="004D7C49" w:rsidP="0094711A">
      <w:pPr>
        <w:pStyle w:val="BodyText"/>
      </w:pPr>
      <w:r w:rsidRPr="002F4EF5">
        <w:t>Medical Records là một nền tảng quản lý hồ sơ y tế thông minh, được thiết kế để kết nối bệnh nhân và bác sĩ trong kỷ nguyên số. Với giao diện trực quan và dễ sử dụng, hệ thống cho phép bệnh nhân dễ dàng theo dõi lịch sử sức khỏe của mình thông qua việc lưu trữ và phân tích các chỉ số xét nghiệm máu quan trọng. Bác sĩ có thể truy cập và đánh giá dữ liệu sức khỏe của bệnh nhân một cách nhanh chóng, đồng thời gửi thông báo và khuyến nghị y tế. Đặc biệt, hệ thống được tích hợp công nghệ AI hiện đại, giúp cung cấp thông tin tư vấn y tế chính xác và hỗ trợ phân tích dữ liệu sức khỏe. Medical Records không chỉ là một công cụ quản lý hồ sơ y tế thông thường, mà còn là một giải pháp toàn diện nhằm nâng cao chất lượng chăm sóc sức khỏe, tăng cường tương tác giữa bác sĩ và bệnh nhân, đồng thời góp phần vào việc số hóa ngành y tế.</w:t>
      </w:r>
    </w:p>
    <w:p w14:paraId="1207298C" w14:textId="244A1ACB" w:rsidR="00D744AD" w:rsidRPr="002F4EF5" w:rsidRDefault="008F193C" w:rsidP="008F193C">
      <w:pPr>
        <w:pStyle w:val="Heading2"/>
        <w:rPr>
          <w:b w:val="0"/>
          <w:bCs w:val="0"/>
        </w:rPr>
      </w:pPr>
      <w:bookmarkStart w:id="9" w:name="_Toc199184874"/>
      <w:r w:rsidRPr="002F4EF5">
        <w:rPr>
          <w:b w:val="0"/>
          <w:bCs w:val="0"/>
        </w:rPr>
        <w:t xml:space="preserve">2. </w:t>
      </w:r>
      <w:r w:rsidR="00D744AD" w:rsidRPr="002F4EF5">
        <w:rPr>
          <w:b w:val="0"/>
          <w:bCs w:val="0"/>
        </w:rPr>
        <w:t>Lý do chọn đề tài</w:t>
      </w:r>
      <w:bookmarkEnd w:id="9"/>
    </w:p>
    <w:p w14:paraId="37D18C5E" w14:textId="481EF24C" w:rsidR="00D744AD" w:rsidRPr="002F4EF5" w:rsidRDefault="00D744AD" w:rsidP="0094711A">
      <w:pPr>
        <w:pStyle w:val="BodyText"/>
        <w:ind w:firstLine="284"/>
        <w:rPr>
          <w:i/>
          <w:iCs/>
        </w:rPr>
      </w:pPr>
      <w:r w:rsidRPr="002F4EF5">
        <w:rPr>
          <w:i/>
          <w:iCs/>
          <w:lang w:val="vi-VN"/>
        </w:rPr>
        <w:t xml:space="preserve">- </w:t>
      </w:r>
      <w:r w:rsidRPr="002F4EF5">
        <w:rPr>
          <w:i/>
          <w:iCs/>
        </w:rPr>
        <w:t>Nhu cầu thực tế:</w:t>
      </w:r>
    </w:p>
    <w:p w14:paraId="7D02C7F0" w14:textId="138E8702" w:rsidR="00D744AD" w:rsidRPr="002F4EF5" w:rsidRDefault="0094711A" w:rsidP="0094711A">
      <w:pPr>
        <w:pStyle w:val="BodyText"/>
      </w:pPr>
      <w:r w:rsidRPr="002F4EF5">
        <w:t xml:space="preserve">+ </w:t>
      </w:r>
      <w:r w:rsidR="00D744AD" w:rsidRPr="002F4EF5">
        <w:t>Xu hướng số hóa trong lĩnh vực y tế đang phát triển mạnh mẽ</w:t>
      </w:r>
    </w:p>
    <w:p w14:paraId="6EBD4190" w14:textId="2A97391B" w:rsidR="00D744AD" w:rsidRPr="002F4EF5" w:rsidRDefault="0094711A" w:rsidP="0094711A">
      <w:pPr>
        <w:pStyle w:val="BodyText"/>
      </w:pPr>
      <w:r w:rsidRPr="002F4EF5">
        <w:t xml:space="preserve">+ </w:t>
      </w:r>
      <w:r w:rsidR="00D744AD" w:rsidRPr="002F4EF5">
        <w:t>Nhu cầu quản lý hồ sơ y tế hiệu quả ngày càng tăng</w:t>
      </w:r>
    </w:p>
    <w:p w14:paraId="6D89296C" w14:textId="0ECA0779" w:rsidR="00D744AD" w:rsidRPr="002F4EF5" w:rsidRDefault="0094711A" w:rsidP="0094711A">
      <w:pPr>
        <w:pStyle w:val="BodyText"/>
      </w:pPr>
      <w:r w:rsidRPr="002F4EF5">
        <w:t xml:space="preserve">+ </w:t>
      </w:r>
      <w:r w:rsidR="00D744AD" w:rsidRPr="002F4EF5">
        <w:t>Đòi hỏi về tính minh bạch và dễ truy xuất thông tin</w:t>
      </w:r>
    </w:p>
    <w:p w14:paraId="4206F4AB" w14:textId="05157B5F" w:rsidR="00D744AD" w:rsidRPr="002F4EF5" w:rsidRDefault="0094711A" w:rsidP="0094711A">
      <w:pPr>
        <w:pStyle w:val="BodyText"/>
      </w:pPr>
      <w:r w:rsidRPr="002F4EF5">
        <w:t xml:space="preserve">+ </w:t>
      </w:r>
      <w:r w:rsidR="00D744AD" w:rsidRPr="002F4EF5">
        <w:t>Cần cải thiện chất lượng chăm sóc sức khỏe</w:t>
      </w:r>
    </w:p>
    <w:p w14:paraId="1FE51545" w14:textId="4AC6AEAC" w:rsidR="00D744AD" w:rsidRPr="002F4EF5" w:rsidRDefault="00D744AD" w:rsidP="0094711A">
      <w:pPr>
        <w:pStyle w:val="BodyText"/>
        <w:ind w:firstLine="284"/>
        <w:rPr>
          <w:i/>
          <w:iCs/>
        </w:rPr>
      </w:pPr>
      <w:r w:rsidRPr="002F4EF5">
        <w:rPr>
          <w:i/>
          <w:iCs/>
          <w:lang w:val="vi-VN"/>
        </w:rPr>
        <w:t>-</w:t>
      </w:r>
      <w:r w:rsidRPr="002F4EF5">
        <w:rPr>
          <w:i/>
          <w:iCs/>
        </w:rPr>
        <w:t xml:space="preserve"> Tính khả thi:</w:t>
      </w:r>
    </w:p>
    <w:p w14:paraId="326DC70B" w14:textId="10002B60" w:rsidR="00D744AD" w:rsidRPr="002F4EF5" w:rsidRDefault="0094711A" w:rsidP="0094711A">
      <w:pPr>
        <w:pStyle w:val="BodyText"/>
      </w:pPr>
      <w:r w:rsidRPr="002F4EF5">
        <w:t xml:space="preserve">+ </w:t>
      </w:r>
      <w:r w:rsidR="00D744AD" w:rsidRPr="002F4EF5">
        <w:t>Công nghệ hiện đại cho phép triển khai hệ thống</w:t>
      </w:r>
    </w:p>
    <w:p w14:paraId="3879B5B5" w14:textId="3DAE9406" w:rsidR="00D744AD" w:rsidRPr="002F4EF5" w:rsidRDefault="0094711A" w:rsidP="0094711A">
      <w:pPr>
        <w:pStyle w:val="BodyText"/>
      </w:pPr>
      <w:r w:rsidRPr="002F4EF5">
        <w:t xml:space="preserve">+ </w:t>
      </w:r>
      <w:r w:rsidR="00D744AD" w:rsidRPr="002F4EF5">
        <w:t>Có thể tích hợp với các hệ thống y tế hiện có</w:t>
      </w:r>
    </w:p>
    <w:p w14:paraId="303CA9E3" w14:textId="36138ECD" w:rsidR="00D744AD" w:rsidRPr="002F4EF5" w:rsidRDefault="0094711A" w:rsidP="0094711A">
      <w:pPr>
        <w:pStyle w:val="BodyText"/>
      </w:pPr>
      <w:r w:rsidRPr="002F4EF5">
        <w:t xml:space="preserve">+ </w:t>
      </w:r>
      <w:r w:rsidR="00D744AD" w:rsidRPr="002F4EF5">
        <w:t>Khả năng mở rộng và phát triển trong tương lai</w:t>
      </w:r>
    </w:p>
    <w:p w14:paraId="224E27BB" w14:textId="4736E8D7" w:rsidR="00D744AD" w:rsidRPr="002F4EF5" w:rsidRDefault="0094711A" w:rsidP="0094711A">
      <w:pPr>
        <w:pStyle w:val="BodyText"/>
      </w:pPr>
      <w:r w:rsidRPr="002F4EF5">
        <w:t xml:space="preserve">+ </w:t>
      </w:r>
      <w:r w:rsidR="00D744AD" w:rsidRPr="002F4EF5">
        <w:t>Nguồn lực và công nghệ sẵn có để thực hiện</w:t>
      </w:r>
    </w:p>
    <w:p w14:paraId="2B57089A" w14:textId="244C3936" w:rsidR="00D744AD" w:rsidRPr="002F4EF5" w:rsidRDefault="00D744AD" w:rsidP="0094711A">
      <w:pPr>
        <w:pStyle w:val="BodyText"/>
        <w:ind w:firstLine="284"/>
        <w:rPr>
          <w:i/>
          <w:iCs/>
        </w:rPr>
      </w:pPr>
      <w:r w:rsidRPr="002F4EF5">
        <w:rPr>
          <w:i/>
          <w:iCs/>
          <w:lang w:val="vi-VN"/>
        </w:rPr>
        <w:lastRenderedPageBreak/>
        <w:t>-</w:t>
      </w:r>
      <w:r w:rsidRPr="002F4EF5">
        <w:rPr>
          <w:i/>
          <w:iCs/>
        </w:rPr>
        <w:t xml:space="preserve"> Lợi ích mang lại:</w:t>
      </w:r>
    </w:p>
    <w:p w14:paraId="44F1C35A" w14:textId="40432F6E" w:rsidR="00D744AD" w:rsidRPr="002F4EF5" w:rsidRDefault="0094711A" w:rsidP="0094711A">
      <w:pPr>
        <w:pStyle w:val="BodyText"/>
      </w:pPr>
      <w:r w:rsidRPr="002F4EF5">
        <w:t xml:space="preserve">+ </w:t>
      </w:r>
      <w:r w:rsidR="00D744AD" w:rsidRPr="002F4EF5">
        <w:t>Cải thiện chất lượng chăm sóc sức khỏe</w:t>
      </w:r>
    </w:p>
    <w:p w14:paraId="09E03182" w14:textId="6DD05E8F" w:rsidR="00D744AD" w:rsidRPr="002F4EF5" w:rsidRDefault="0094711A" w:rsidP="0094711A">
      <w:pPr>
        <w:pStyle w:val="BodyText"/>
      </w:pPr>
      <w:r w:rsidRPr="002F4EF5">
        <w:t xml:space="preserve">+ </w:t>
      </w:r>
      <w:r w:rsidR="00D744AD" w:rsidRPr="002F4EF5">
        <w:t>Tiết kiệm thời gian và chi phí cho cả bệnh nhân và bác sĩ</w:t>
      </w:r>
    </w:p>
    <w:p w14:paraId="78D80B95" w14:textId="3EE91BF5" w:rsidR="00D744AD" w:rsidRPr="002F4EF5" w:rsidRDefault="0094711A" w:rsidP="0094711A">
      <w:pPr>
        <w:pStyle w:val="BodyText"/>
      </w:pPr>
      <w:r w:rsidRPr="002F4EF5">
        <w:t xml:space="preserve">+ </w:t>
      </w:r>
      <w:r w:rsidR="00D744AD" w:rsidRPr="002F4EF5">
        <w:t>Nâng cao hiệu quả quản lý thông tin y tế</w:t>
      </w:r>
    </w:p>
    <w:p w14:paraId="13415EA6" w14:textId="772559EF" w:rsidR="00D744AD" w:rsidRPr="002F4EF5" w:rsidRDefault="0094711A" w:rsidP="0094711A">
      <w:pPr>
        <w:pStyle w:val="BodyText"/>
      </w:pPr>
      <w:r w:rsidRPr="002F4EF5">
        <w:t xml:space="preserve">+ </w:t>
      </w:r>
      <w:r w:rsidR="00D744AD" w:rsidRPr="002F4EF5">
        <w:t>Hỗ trợ ra quyết định dựa trên dữ liệu</w:t>
      </w:r>
    </w:p>
    <w:p w14:paraId="4DD8C22C" w14:textId="4213DE10" w:rsidR="00D744AD" w:rsidRPr="002F4EF5" w:rsidRDefault="0094711A" w:rsidP="0094711A">
      <w:pPr>
        <w:pStyle w:val="BodyText"/>
      </w:pPr>
      <w:r w:rsidRPr="002F4EF5">
        <w:t xml:space="preserve">+ </w:t>
      </w:r>
      <w:r w:rsidR="00D744AD" w:rsidRPr="002F4EF5">
        <w:t>Tăng cường sự tương tác giữa bác sĩ và bệnh nhân</w:t>
      </w:r>
    </w:p>
    <w:p w14:paraId="0F9DF0D9" w14:textId="2E6C6EFE" w:rsidR="00D744AD" w:rsidRPr="002F4EF5" w:rsidRDefault="00D744AD" w:rsidP="0094711A">
      <w:pPr>
        <w:pStyle w:val="BodyText"/>
        <w:ind w:firstLine="284"/>
        <w:rPr>
          <w:i/>
          <w:iCs/>
        </w:rPr>
      </w:pPr>
      <w:r w:rsidRPr="002F4EF5">
        <w:rPr>
          <w:i/>
          <w:iCs/>
          <w:lang w:val="vi-VN"/>
        </w:rPr>
        <w:t>-</w:t>
      </w:r>
      <w:r w:rsidRPr="002F4EF5">
        <w:rPr>
          <w:i/>
          <w:iCs/>
        </w:rPr>
        <w:t xml:space="preserve"> Tính đổi mới:</w:t>
      </w:r>
    </w:p>
    <w:p w14:paraId="392D66A9" w14:textId="303606D6" w:rsidR="00D744AD" w:rsidRPr="002F4EF5" w:rsidRDefault="0094711A" w:rsidP="0094711A">
      <w:pPr>
        <w:pStyle w:val="BodyText"/>
      </w:pPr>
      <w:r w:rsidRPr="002F4EF5">
        <w:t xml:space="preserve">+ </w:t>
      </w:r>
      <w:r w:rsidR="00D744AD" w:rsidRPr="002F4EF5">
        <w:t>Ứng dụng công nghệ AI trong lĩnh vực y tế</w:t>
      </w:r>
    </w:p>
    <w:p w14:paraId="1DC83338" w14:textId="5A9CCCE8" w:rsidR="00D744AD" w:rsidRPr="002F4EF5" w:rsidRDefault="0094711A" w:rsidP="0094711A">
      <w:pPr>
        <w:pStyle w:val="BodyText"/>
      </w:pPr>
      <w:r w:rsidRPr="002F4EF5">
        <w:t xml:space="preserve">+ </w:t>
      </w:r>
      <w:r w:rsidR="00D744AD" w:rsidRPr="002F4EF5">
        <w:t>Tích hợp các công cụ phân tích dữ liệu hiện đại</w:t>
      </w:r>
    </w:p>
    <w:p w14:paraId="2461AC4F" w14:textId="28B24720" w:rsidR="00D744AD" w:rsidRPr="002F4EF5" w:rsidRDefault="0094711A" w:rsidP="0094711A">
      <w:pPr>
        <w:pStyle w:val="BodyText"/>
      </w:pPr>
      <w:r w:rsidRPr="002F4EF5">
        <w:t xml:space="preserve">+ </w:t>
      </w:r>
      <w:r w:rsidR="00D744AD" w:rsidRPr="002F4EF5">
        <w:t>Cải tiến phương thức quản lý hồ sơ y tế</w:t>
      </w:r>
    </w:p>
    <w:p w14:paraId="521C18AE" w14:textId="1773790C" w:rsidR="00D744AD" w:rsidRPr="002F4EF5" w:rsidRDefault="0094711A" w:rsidP="0094711A">
      <w:pPr>
        <w:pStyle w:val="BodyText"/>
      </w:pPr>
      <w:r w:rsidRPr="002F4EF5">
        <w:t xml:space="preserve">+ </w:t>
      </w:r>
      <w:r w:rsidR="00D744AD" w:rsidRPr="002F4EF5">
        <w:t>Tạo ra giải pháp toàn diện cho việc chăm sóc sức khỏe</w:t>
      </w:r>
    </w:p>
    <w:p w14:paraId="1AEBBE14" w14:textId="66913FFD" w:rsidR="00D744AD" w:rsidRPr="002F4EF5" w:rsidRDefault="00D744AD" w:rsidP="0094711A">
      <w:pPr>
        <w:pStyle w:val="BodyText"/>
        <w:ind w:firstLine="284"/>
        <w:rPr>
          <w:i/>
          <w:iCs/>
        </w:rPr>
      </w:pPr>
      <w:r w:rsidRPr="002F4EF5">
        <w:rPr>
          <w:i/>
          <w:iCs/>
          <w:lang w:val="vi-VN"/>
        </w:rPr>
        <w:t>-</w:t>
      </w:r>
      <w:r w:rsidRPr="002F4EF5">
        <w:rPr>
          <w:i/>
          <w:iCs/>
        </w:rPr>
        <w:t xml:space="preserve"> Tiềm năng phát triển:</w:t>
      </w:r>
    </w:p>
    <w:p w14:paraId="60E7CA33" w14:textId="25C04743" w:rsidR="00D744AD" w:rsidRPr="002F4EF5" w:rsidRDefault="0094711A" w:rsidP="0094711A">
      <w:pPr>
        <w:pStyle w:val="BodyText"/>
      </w:pPr>
      <w:r w:rsidRPr="002F4EF5">
        <w:t xml:space="preserve">+ </w:t>
      </w:r>
      <w:r w:rsidR="00D744AD" w:rsidRPr="002F4EF5">
        <w:t>Có thể mở rộng sang các lĩnh vực y tế khác</w:t>
      </w:r>
    </w:p>
    <w:p w14:paraId="3744E490" w14:textId="687176F6" w:rsidR="00D744AD" w:rsidRPr="002F4EF5" w:rsidRDefault="0094711A" w:rsidP="0094711A">
      <w:pPr>
        <w:pStyle w:val="BodyText"/>
      </w:pPr>
      <w:r w:rsidRPr="002F4EF5">
        <w:t xml:space="preserve">+ </w:t>
      </w:r>
      <w:r w:rsidR="00D744AD" w:rsidRPr="002F4EF5">
        <w:t>Khả năng tích hợp với các hệ thống y tế lớn</w:t>
      </w:r>
    </w:p>
    <w:p w14:paraId="69014093" w14:textId="2E0BB236" w:rsidR="00D744AD" w:rsidRPr="002F4EF5" w:rsidRDefault="0094711A" w:rsidP="0094711A">
      <w:pPr>
        <w:pStyle w:val="BodyText"/>
      </w:pPr>
      <w:r w:rsidRPr="002F4EF5">
        <w:t xml:space="preserve">+ </w:t>
      </w:r>
      <w:r w:rsidR="00D744AD" w:rsidRPr="002F4EF5">
        <w:t>Tiềm năng phát triển ứng dụng di động</w:t>
      </w:r>
    </w:p>
    <w:p w14:paraId="7017468E" w14:textId="20E8796B" w:rsidR="00D744AD" w:rsidRPr="002F4EF5" w:rsidRDefault="0094711A" w:rsidP="0094711A">
      <w:pPr>
        <w:pStyle w:val="BodyText"/>
      </w:pPr>
      <w:r w:rsidRPr="002F4EF5">
        <w:t xml:space="preserve">+ </w:t>
      </w:r>
      <w:r w:rsidR="00D744AD" w:rsidRPr="002F4EF5">
        <w:t>Cơ hội mở rộng thị trường trong tương lai</w:t>
      </w:r>
    </w:p>
    <w:p w14:paraId="2A56C0EF" w14:textId="72099563" w:rsidR="008F193C" w:rsidRPr="002F4EF5" w:rsidRDefault="008F193C" w:rsidP="008F193C">
      <w:pPr>
        <w:pStyle w:val="Heading2"/>
        <w:rPr>
          <w:b w:val="0"/>
          <w:bCs w:val="0"/>
        </w:rPr>
      </w:pPr>
      <w:bookmarkStart w:id="10" w:name="_Toc199184875"/>
      <w:r w:rsidRPr="002F4EF5">
        <w:rPr>
          <w:b w:val="0"/>
          <w:bCs w:val="0"/>
        </w:rPr>
        <w:t>3. Mục tiêu của dự án</w:t>
      </w:r>
      <w:bookmarkEnd w:id="10"/>
    </w:p>
    <w:p w14:paraId="5D346CE9" w14:textId="77777777" w:rsidR="008F193C" w:rsidRPr="002F4EF5" w:rsidRDefault="008F193C" w:rsidP="008F193C">
      <w:pPr>
        <w:pStyle w:val="BodyText"/>
        <w:ind w:firstLine="284"/>
      </w:pPr>
      <w:r w:rsidRPr="002F4EF5">
        <w:t>Và đây là những mục tiêu mà nhóm chúng em đã đặt ra khi xây dựng website Medical Records</w:t>
      </w:r>
    </w:p>
    <w:p w14:paraId="09D23713" w14:textId="6556FDDE" w:rsidR="008F193C" w:rsidRPr="002F4EF5" w:rsidRDefault="008F193C" w:rsidP="008F193C">
      <w:pPr>
        <w:pStyle w:val="BodyText"/>
        <w:ind w:firstLine="284"/>
      </w:pPr>
      <w:r w:rsidRPr="002F4EF5">
        <w:rPr>
          <w:i/>
          <w:iCs/>
        </w:rPr>
        <w:t>- Mục tiêu 1:</w:t>
      </w:r>
      <w:r w:rsidRPr="002F4EF5">
        <w:t xml:space="preserve"> Xây dựng một hệ thống quản lý hồ sơ y tế tập trung và an toàn cho phép người dùng (Bệnh nhân, Bác sĩ, Quản trị viên) truy cập và quản lý thông tin sức khỏe hiệu quả. Cụ thể như sau: </w:t>
      </w:r>
    </w:p>
    <w:p w14:paraId="60978700" w14:textId="626F80CD" w:rsidR="008F193C" w:rsidRPr="002F4EF5" w:rsidRDefault="008F193C" w:rsidP="008F193C">
      <w:pPr>
        <w:pStyle w:val="BodyText"/>
      </w:pPr>
      <w:r w:rsidRPr="002F4EF5">
        <w:lastRenderedPageBreak/>
        <w:t xml:space="preserve">+ Bệnh nhân có thể đăng ký, đăng nhập, quản lý thông tin cá nhân, tự nhập và theo dõi lịch sử kết quả xét nghiệm máu (bao gồm 10 chỉ số: HGB, RBC, WBC, PLT, HCT, Glucose, Creatinine, ALT, Cholesterol, CRP). </w:t>
      </w:r>
    </w:p>
    <w:p w14:paraId="3023068F" w14:textId="10646D8B" w:rsidR="008F193C" w:rsidRPr="002F4EF5" w:rsidRDefault="008F193C" w:rsidP="008F193C">
      <w:pPr>
        <w:pStyle w:val="BodyText"/>
      </w:pPr>
      <w:r w:rsidRPr="002F4EF5">
        <w:t xml:space="preserve">+ Bác sĩ có thể tìm kiếm bệnh nhân, xem chi tiết hồ sơ bệnh án, bao gồm cả dạng bảng và biểu đồ trực quan hóa dữ liệu theo thời gian. </w:t>
      </w:r>
    </w:p>
    <w:p w14:paraId="4ABF6395" w14:textId="475DBAE3" w:rsidR="008F193C" w:rsidRPr="002F4EF5" w:rsidRDefault="008F193C" w:rsidP="008F193C">
      <w:pPr>
        <w:pStyle w:val="BodyText"/>
      </w:pPr>
      <w:r w:rsidRPr="002F4EF5">
        <w:t xml:space="preserve">+ Quản trị viên có thể quản lý tài khoản người dùng (thay đổi vai trò, đặt lại mật khẩu) và xuất dữ liệu hệ thống. </w:t>
      </w:r>
    </w:p>
    <w:p w14:paraId="2B5C177C" w14:textId="70D9B38F" w:rsidR="008F193C" w:rsidRPr="002F4EF5" w:rsidRDefault="008F193C" w:rsidP="008F193C">
      <w:pPr>
        <w:pStyle w:val="BodyText"/>
      </w:pPr>
      <w:r w:rsidRPr="002F4EF5">
        <w:t>+ Đảm bảo an toàn dữ liệu thông qua mã hóa mật khẩu, bảo vệ chống CSRF, và phân quyền truy cập dựa trên vai trò người dùng.</w:t>
      </w:r>
    </w:p>
    <w:p w14:paraId="06FDA70C" w14:textId="434BE2B5" w:rsidR="008F193C" w:rsidRPr="002F4EF5" w:rsidRDefault="008F193C" w:rsidP="008F193C">
      <w:pPr>
        <w:pStyle w:val="BodyText"/>
        <w:ind w:firstLine="284"/>
      </w:pPr>
      <w:r w:rsidRPr="002F4EF5">
        <w:rPr>
          <w:i/>
          <w:iCs/>
        </w:rPr>
        <w:t>- Mục tiêu 2:</w:t>
      </w:r>
      <w:r w:rsidRPr="002F4EF5">
        <w:t xml:space="preserve"> Nâng cao trải nghiệm người dùng thông qua giao diện trực quan, dễ sử dụng và cung cấp các công cụ hỗ trợ thông minh. Cụ thể như sau: </w:t>
      </w:r>
    </w:p>
    <w:p w14:paraId="729B4FF1" w14:textId="62697BC0" w:rsidR="008F193C" w:rsidRPr="002F4EF5" w:rsidRDefault="008F193C" w:rsidP="008F193C">
      <w:pPr>
        <w:pStyle w:val="BodyText"/>
      </w:pPr>
      <w:r w:rsidRPr="002F4EF5">
        <w:t xml:space="preserve">+ Cung cấp biểu đồ trực quan (sử dụng Plotly.js) giúp bệnh nhân và bác sĩ dễ dàng theo dõi xu hướng thay đổi của các chỉ số xét nghiệm theo thời gian. </w:t>
      </w:r>
    </w:p>
    <w:p w14:paraId="4B56D6BF" w14:textId="13A7640F" w:rsidR="008F193C" w:rsidRPr="002F4EF5" w:rsidRDefault="008F193C" w:rsidP="008F193C">
      <w:pPr>
        <w:pStyle w:val="BodyText"/>
      </w:pPr>
      <w:r w:rsidRPr="002F4EF5">
        <w:t xml:space="preserve">+ Triển khai hệ thống thông báo cho phép bác sĩ gửi khuyến nghị, nhận xét đến bệnh nhân và bệnh nhân có thể xem, quản lý các thông báo này. </w:t>
      </w:r>
    </w:p>
    <w:p w14:paraId="5D794383" w14:textId="4ACB15BB" w:rsidR="008F193C" w:rsidRPr="002F4EF5" w:rsidRDefault="008F193C" w:rsidP="008F193C">
      <w:pPr>
        <w:pStyle w:val="BodyText"/>
      </w:pPr>
      <w:r w:rsidRPr="002F4EF5">
        <w:t xml:space="preserve">+ Tích hợp trợ lý AI (Gemini) để cung cấp thông tin, giải đáp thắc mắc về y tế cho người dùng, có khả năng tham khảo dữ liệu bệnh án cá nhân (nếu được phép) để đưa ra tư vấn phù hợp hơn. </w:t>
      </w:r>
    </w:p>
    <w:p w14:paraId="101FE889" w14:textId="5B9C4E6A" w:rsidR="008F193C" w:rsidRPr="002F4EF5" w:rsidRDefault="008F193C" w:rsidP="008F193C">
      <w:pPr>
        <w:pStyle w:val="BodyText"/>
      </w:pPr>
      <w:r w:rsidRPr="002F4EF5">
        <w:t xml:space="preserve">+ Cho phép bệnh nhân tìm kiếm thông tin bác sĩ trong hệ thống. </w:t>
      </w:r>
    </w:p>
    <w:p w14:paraId="6A17B3B9" w14:textId="3D7CB51C" w:rsidR="008F193C" w:rsidRPr="002F4EF5" w:rsidRDefault="008F193C" w:rsidP="008F193C">
      <w:pPr>
        <w:pStyle w:val="BodyText"/>
      </w:pPr>
      <w:r w:rsidRPr="002F4EF5">
        <w:t>+ Cho phép bác sĩ tải xuống hồ sơ bệnh án của bệnh nhân dưới dạng file CSV và quản trị viên xuất dữ liệu người dùng, bệnh án dưới dạng file Excel.</w:t>
      </w:r>
    </w:p>
    <w:p w14:paraId="4166497E" w14:textId="340D2983" w:rsidR="0094711A" w:rsidRPr="002F4EF5" w:rsidRDefault="008F193C" w:rsidP="008F193C">
      <w:pPr>
        <w:pStyle w:val="Heading2"/>
        <w:rPr>
          <w:b w:val="0"/>
          <w:bCs w:val="0"/>
        </w:rPr>
      </w:pPr>
      <w:bookmarkStart w:id="11" w:name="_Toc199184876"/>
      <w:r w:rsidRPr="002F4EF5">
        <w:rPr>
          <w:b w:val="0"/>
          <w:bCs w:val="0"/>
        </w:rPr>
        <w:t>4.</w:t>
      </w:r>
      <w:r w:rsidR="0094711A" w:rsidRPr="002F4EF5">
        <w:rPr>
          <w:b w:val="0"/>
          <w:bCs w:val="0"/>
        </w:rPr>
        <w:t xml:space="preserve"> Các vấn đề cần giải quyết:</w:t>
      </w:r>
      <w:bookmarkEnd w:id="11"/>
    </w:p>
    <w:p w14:paraId="0C1E4CFB" w14:textId="77777777" w:rsidR="0094711A" w:rsidRPr="002F4EF5" w:rsidRDefault="0094711A" w:rsidP="0094711A">
      <w:pPr>
        <w:pStyle w:val="BodyText"/>
        <w:ind w:firstLine="284"/>
        <w:rPr>
          <w:i/>
          <w:iCs/>
        </w:rPr>
      </w:pPr>
      <w:r w:rsidRPr="002F4EF5">
        <w:rPr>
          <w:i/>
          <w:iCs/>
          <w:lang w:val="vi-VN"/>
        </w:rPr>
        <w:t xml:space="preserve">- </w:t>
      </w:r>
      <w:r w:rsidRPr="002F4EF5">
        <w:rPr>
          <w:i/>
          <w:iCs/>
        </w:rPr>
        <w:t>Vấn đề quản lý thông tin:</w:t>
      </w:r>
    </w:p>
    <w:p w14:paraId="017BE35F" w14:textId="7F7D1A31" w:rsidR="0094711A" w:rsidRPr="002F4EF5" w:rsidRDefault="0094711A" w:rsidP="0094711A">
      <w:pPr>
        <w:pStyle w:val="BodyText"/>
      </w:pPr>
      <w:r w:rsidRPr="002F4EF5">
        <w:t>+ Hồ sơ y tế truyền thống dễ bị mất, hư hỏng</w:t>
      </w:r>
    </w:p>
    <w:p w14:paraId="08CE711B" w14:textId="52FD6DE6" w:rsidR="0094711A" w:rsidRPr="002F4EF5" w:rsidRDefault="0094711A" w:rsidP="0094711A">
      <w:pPr>
        <w:pStyle w:val="BodyText"/>
      </w:pPr>
      <w:r w:rsidRPr="002F4EF5">
        <w:lastRenderedPageBreak/>
        <w:t>+ Khó khăn trong việc tìm kiếm và truy xuất thông tin</w:t>
      </w:r>
    </w:p>
    <w:p w14:paraId="72D5D81F" w14:textId="17A06C8A" w:rsidR="0094711A" w:rsidRPr="002F4EF5" w:rsidRDefault="0094711A" w:rsidP="0094711A">
      <w:pPr>
        <w:pStyle w:val="BodyText"/>
      </w:pPr>
      <w:r w:rsidRPr="002F4EF5">
        <w:t>+ Khó khăn trong việc chia sẻ thông tin giữa các bên liên quan</w:t>
      </w:r>
    </w:p>
    <w:p w14:paraId="10D11543" w14:textId="77777777" w:rsidR="0094711A" w:rsidRPr="002F4EF5" w:rsidRDefault="0094711A" w:rsidP="0094711A">
      <w:pPr>
        <w:pStyle w:val="BodyText"/>
        <w:ind w:firstLine="284"/>
        <w:rPr>
          <w:i/>
          <w:iCs/>
        </w:rPr>
      </w:pPr>
      <w:r w:rsidRPr="002F4EF5">
        <w:rPr>
          <w:i/>
          <w:iCs/>
          <w:lang w:val="vi-VN"/>
        </w:rPr>
        <w:t>-</w:t>
      </w:r>
      <w:r w:rsidRPr="002F4EF5">
        <w:rPr>
          <w:i/>
          <w:iCs/>
        </w:rPr>
        <w:t xml:space="preserve"> Vấn đề giao tiếp:</w:t>
      </w:r>
    </w:p>
    <w:p w14:paraId="40296E1A" w14:textId="68C4DDB8" w:rsidR="0094711A" w:rsidRPr="002F4EF5" w:rsidRDefault="0094711A" w:rsidP="0094711A">
      <w:pPr>
        <w:pStyle w:val="BodyText"/>
      </w:pPr>
      <w:r w:rsidRPr="002F4EF5">
        <w:t>+ Bác</w:t>
      </w:r>
      <w:r w:rsidRPr="002F4EF5">
        <w:rPr>
          <w:lang w:val="vi-VN"/>
        </w:rPr>
        <w:t xml:space="preserve"> sĩ gặp k</w:t>
      </w:r>
      <w:r w:rsidRPr="002F4EF5">
        <w:t>hó khăn trong việc theo dõi và nhắc nhở bệnh nhân</w:t>
      </w:r>
    </w:p>
    <w:p w14:paraId="1071AF38" w14:textId="774518F9" w:rsidR="0094711A" w:rsidRPr="002F4EF5" w:rsidRDefault="0094711A" w:rsidP="0094711A">
      <w:pPr>
        <w:pStyle w:val="BodyText"/>
      </w:pPr>
      <w:r w:rsidRPr="002F4EF5">
        <w:t>+ Khó khăn trong việc cập nhật thông tin</w:t>
      </w:r>
      <w:r w:rsidRPr="002F4EF5">
        <w:rPr>
          <w:lang w:val="vi-VN"/>
        </w:rPr>
        <w:t>, tình hình sức khỏe</w:t>
      </w:r>
      <w:r w:rsidRPr="002F4EF5">
        <w:t> cho bệnh nhân</w:t>
      </w:r>
    </w:p>
    <w:p w14:paraId="745BADAA" w14:textId="77777777" w:rsidR="0094711A" w:rsidRPr="002F4EF5" w:rsidRDefault="0094711A" w:rsidP="0094711A">
      <w:pPr>
        <w:pStyle w:val="BodyText"/>
        <w:ind w:firstLine="284"/>
        <w:rPr>
          <w:i/>
          <w:iCs/>
        </w:rPr>
      </w:pPr>
      <w:r w:rsidRPr="002F4EF5">
        <w:rPr>
          <w:i/>
          <w:iCs/>
          <w:lang w:val="vi-VN"/>
        </w:rPr>
        <w:t>-</w:t>
      </w:r>
      <w:r w:rsidRPr="002F4EF5">
        <w:rPr>
          <w:i/>
          <w:iCs/>
        </w:rPr>
        <w:t xml:space="preserve"> Vấn đề phân tích dữ liệu:</w:t>
      </w:r>
    </w:p>
    <w:p w14:paraId="7C22470B" w14:textId="5EE1606C" w:rsidR="0094711A" w:rsidRPr="002F4EF5" w:rsidRDefault="0094711A" w:rsidP="0094711A">
      <w:pPr>
        <w:pStyle w:val="BodyText"/>
      </w:pPr>
      <w:r w:rsidRPr="002F4EF5">
        <w:t>+ Khó khăn trong việc theo dõi xu hướng các chỉ số sức khỏe</w:t>
      </w:r>
    </w:p>
    <w:p w14:paraId="4A0C6D9A" w14:textId="47BD8474" w:rsidR="0094711A" w:rsidRPr="002F4EF5" w:rsidRDefault="0094711A" w:rsidP="0094711A">
      <w:pPr>
        <w:pStyle w:val="BodyText"/>
      </w:pPr>
      <w:r w:rsidRPr="002F4EF5">
        <w:t>+ Thiếu công cụ trực quan hóa dữ liệu</w:t>
      </w:r>
    </w:p>
    <w:p w14:paraId="59D5897B" w14:textId="2AC09269" w:rsidR="0094711A" w:rsidRPr="002F4EF5" w:rsidRDefault="0094711A" w:rsidP="0094711A">
      <w:pPr>
        <w:pStyle w:val="BodyText"/>
      </w:pPr>
      <w:r w:rsidRPr="002F4EF5">
        <w:t>+ Khó khăn trong việc đưa ra quyết định dựa trên dữ liệu lịch sử</w:t>
      </w:r>
    </w:p>
    <w:p w14:paraId="70081A08" w14:textId="77777777" w:rsidR="0094711A" w:rsidRPr="002F4EF5" w:rsidRDefault="0094711A" w:rsidP="0094711A">
      <w:pPr>
        <w:pStyle w:val="BodyText"/>
        <w:ind w:firstLine="284"/>
        <w:rPr>
          <w:i/>
          <w:iCs/>
        </w:rPr>
      </w:pPr>
      <w:r w:rsidRPr="002F4EF5">
        <w:rPr>
          <w:i/>
          <w:iCs/>
          <w:lang w:val="vi-VN"/>
        </w:rPr>
        <w:t>-</w:t>
      </w:r>
      <w:r w:rsidRPr="002F4EF5">
        <w:rPr>
          <w:i/>
          <w:iCs/>
        </w:rPr>
        <w:t xml:space="preserve"> Vấn đề bảo mật:</w:t>
      </w:r>
    </w:p>
    <w:p w14:paraId="01DBA9C2" w14:textId="16F228D7" w:rsidR="0094711A" w:rsidRPr="002F4EF5" w:rsidRDefault="0094711A" w:rsidP="0094711A">
      <w:pPr>
        <w:pStyle w:val="BodyText"/>
      </w:pPr>
      <w:r w:rsidRPr="002F4EF5">
        <w:t>+ Đảm bảo tính bảo mật của thông tin y tế nhạy cảm</w:t>
      </w:r>
    </w:p>
    <w:p w14:paraId="630C2CE6" w14:textId="4AEB76B0" w:rsidR="0094711A" w:rsidRPr="002F4EF5" w:rsidRDefault="0094711A" w:rsidP="0094711A">
      <w:pPr>
        <w:pStyle w:val="BodyText"/>
      </w:pPr>
      <w:r w:rsidRPr="002F4EF5">
        <w:t>+ Tuân thủ các quy định về bảo vệ dữ liệu cá nhân</w:t>
      </w:r>
    </w:p>
    <w:p w14:paraId="652360F3" w14:textId="7BAD782E" w:rsidR="0094711A" w:rsidRPr="002F4EF5" w:rsidRDefault="0094711A" w:rsidP="0094711A">
      <w:pPr>
        <w:pStyle w:val="BodyText"/>
      </w:pPr>
      <w:r w:rsidRPr="002F4EF5">
        <w:t>+ Kiểm soát quyền truy cập thông tin</w:t>
      </w:r>
    </w:p>
    <w:p w14:paraId="52A5E59B" w14:textId="19AE131A" w:rsidR="0094711A" w:rsidRPr="002F4EF5" w:rsidRDefault="0094711A" w:rsidP="0094711A">
      <w:pPr>
        <w:pStyle w:val="BodyText"/>
      </w:pPr>
      <w:r w:rsidRPr="002F4EF5">
        <w:t>+ Bảo vệ dữ liệu khỏi các rủi ro bảo mật</w:t>
      </w:r>
    </w:p>
    <w:p w14:paraId="2A3D32C8" w14:textId="556CA78B" w:rsidR="00BD782E" w:rsidRPr="002F4EF5" w:rsidRDefault="00BD782E" w:rsidP="008F193C">
      <w:pPr>
        <w:spacing w:after="200" w:line="360" w:lineRule="auto"/>
        <w:rPr>
          <w:sz w:val="26"/>
          <w:szCs w:val="26"/>
        </w:rPr>
      </w:pPr>
    </w:p>
    <w:p w14:paraId="6C8F14D9" w14:textId="77777777" w:rsidR="008F193C" w:rsidRPr="002F4EF5" w:rsidRDefault="008F193C" w:rsidP="00EA1CE7">
      <w:pPr>
        <w:pStyle w:val="Heading2"/>
        <w:rPr>
          <w:b w:val="0"/>
          <w:bCs w:val="0"/>
        </w:rPr>
      </w:pPr>
    </w:p>
    <w:p w14:paraId="7CE56057" w14:textId="0C019A5A" w:rsidR="008F193C" w:rsidRPr="002F4EF5" w:rsidRDefault="008F193C" w:rsidP="008F193C">
      <w:pPr>
        <w:spacing w:after="200" w:line="276" w:lineRule="auto"/>
        <w:rPr>
          <w:rFonts w:eastAsiaTheme="majorEastAsia" w:cstheme="majorBidi"/>
          <w:color w:val="000000" w:themeColor="text1"/>
          <w:sz w:val="26"/>
          <w:szCs w:val="26"/>
        </w:rPr>
      </w:pPr>
      <w:r w:rsidRPr="002F4EF5">
        <w:br w:type="page"/>
      </w:r>
    </w:p>
    <w:p w14:paraId="4C0FFB20" w14:textId="5E493916" w:rsidR="007847D0" w:rsidRPr="002F4EF5" w:rsidRDefault="008F193C" w:rsidP="008F193C">
      <w:pPr>
        <w:pStyle w:val="Heading1"/>
        <w:rPr>
          <w:b w:val="0"/>
          <w:bCs w:val="0"/>
          <w:sz w:val="26"/>
          <w:szCs w:val="26"/>
        </w:rPr>
      </w:pPr>
      <w:bookmarkStart w:id="12" w:name="_Toc199184877"/>
      <w:r w:rsidRPr="002F4EF5">
        <w:rPr>
          <w:b w:val="0"/>
          <w:bCs w:val="0"/>
        </w:rPr>
        <w:lastRenderedPageBreak/>
        <w:t xml:space="preserve">CHƯƠNG </w:t>
      </w:r>
      <w:r w:rsidR="00993056">
        <w:rPr>
          <w:b w:val="0"/>
          <w:bCs w:val="0"/>
        </w:rPr>
        <w:t>3</w:t>
      </w:r>
      <w:r w:rsidRPr="002F4EF5">
        <w:rPr>
          <w:b w:val="0"/>
          <w:bCs w:val="0"/>
        </w:rPr>
        <w:t>. CHI TIẾT DỰ ÁN</w:t>
      </w:r>
      <w:bookmarkEnd w:id="12"/>
    </w:p>
    <w:p w14:paraId="341E9C2B" w14:textId="70082E2F" w:rsidR="007847D0" w:rsidRPr="002F4EF5" w:rsidRDefault="008F193C" w:rsidP="008F193C">
      <w:pPr>
        <w:pStyle w:val="Heading2"/>
        <w:rPr>
          <w:b w:val="0"/>
          <w:bCs w:val="0"/>
        </w:rPr>
      </w:pPr>
      <w:bookmarkStart w:id="13" w:name="_Toc199184878"/>
      <w:r w:rsidRPr="002F4EF5">
        <w:rPr>
          <w:b w:val="0"/>
          <w:bCs w:val="0"/>
        </w:rPr>
        <w:t xml:space="preserve">1. </w:t>
      </w:r>
      <w:r w:rsidR="007847D0" w:rsidRPr="002F4EF5">
        <w:rPr>
          <w:b w:val="0"/>
          <w:bCs w:val="0"/>
        </w:rPr>
        <w:t>Phân tích yêu cầu</w:t>
      </w:r>
      <w:bookmarkEnd w:id="13"/>
    </w:p>
    <w:p w14:paraId="69F5915D" w14:textId="296D0231" w:rsidR="00E2444A" w:rsidRPr="002F4EF5" w:rsidRDefault="00EA1CE7" w:rsidP="009A01EA">
      <w:pPr>
        <w:pStyle w:val="BodyText"/>
        <w:ind w:firstLine="284"/>
      </w:pPr>
      <w:r w:rsidRPr="002F4EF5">
        <w:t xml:space="preserve">Sau đây là các yêu cầu chức năng </w:t>
      </w:r>
      <w:r w:rsidRPr="002F4EF5">
        <w:rPr>
          <w:i/>
          <w:iCs/>
        </w:rPr>
        <w:t>(Functional Requirements - FR)</w:t>
      </w:r>
      <w:r w:rsidRPr="002F4EF5">
        <w:t xml:space="preserve"> và yêu cầu phi chức năng </w:t>
      </w:r>
      <w:r w:rsidRPr="002F4EF5">
        <w:rPr>
          <w:i/>
          <w:iCs/>
        </w:rPr>
        <w:t>(Non-Functional Requirements – NFR)</w:t>
      </w:r>
      <w:r w:rsidRPr="002F4EF5">
        <w:t xml:space="preserve"> của dự án xây dựng website Medical Records</w:t>
      </w:r>
      <w:r w:rsidR="009A01EA" w:rsidRPr="002F4EF5">
        <w:t>.</w:t>
      </w:r>
    </w:p>
    <w:p w14:paraId="4A575264" w14:textId="180F9BD7" w:rsidR="00E2444A" w:rsidRPr="002F4EF5" w:rsidRDefault="00A87E4B" w:rsidP="009A01EA">
      <w:pPr>
        <w:pStyle w:val="BodyText"/>
        <w:ind w:firstLine="284"/>
        <w:rPr>
          <w:i/>
          <w:iCs/>
        </w:rPr>
      </w:pPr>
      <w:r w:rsidRPr="002F4EF5">
        <w:rPr>
          <w:i/>
          <w:iCs/>
        </w:rPr>
        <w:t xml:space="preserve">- </w:t>
      </w:r>
      <w:r w:rsidR="00E2444A" w:rsidRPr="002F4EF5">
        <w:rPr>
          <w:i/>
          <w:iCs/>
        </w:rPr>
        <w:t>Yêu cầu chức năng  ( Functional Requirements - FR )</w:t>
      </w:r>
    </w:p>
    <w:p w14:paraId="3C9E0AA5" w14:textId="0AE8838C" w:rsidR="00E2444A" w:rsidRPr="002F4EF5" w:rsidRDefault="005018A2" w:rsidP="00A1214B">
      <w:pPr>
        <w:pStyle w:val="BodyText"/>
      </w:pPr>
      <w:r w:rsidRPr="002F4EF5">
        <w:t xml:space="preserve">+ </w:t>
      </w:r>
      <w:r w:rsidR="00E2444A" w:rsidRPr="002F4EF5">
        <w:rPr>
          <w:i/>
          <w:iCs/>
          <w:u w:val="single"/>
        </w:rPr>
        <w:t xml:space="preserve">FR1: Quản lý </w:t>
      </w:r>
      <w:r w:rsidR="0037012B" w:rsidRPr="002F4EF5">
        <w:rPr>
          <w:i/>
          <w:iCs/>
          <w:u w:val="single"/>
        </w:rPr>
        <w:t>t</w:t>
      </w:r>
      <w:r w:rsidR="00E2444A" w:rsidRPr="002F4EF5">
        <w:rPr>
          <w:i/>
          <w:iCs/>
          <w:u w:val="single"/>
        </w:rPr>
        <w:t xml:space="preserve">ài khoản </w:t>
      </w:r>
      <w:r w:rsidR="0037012B" w:rsidRPr="002F4EF5">
        <w:rPr>
          <w:i/>
          <w:iCs/>
          <w:u w:val="single"/>
        </w:rPr>
        <w:t>n</w:t>
      </w:r>
      <w:r w:rsidR="00E2444A" w:rsidRPr="002F4EF5">
        <w:rPr>
          <w:i/>
          <w:iCs/>
          <w:u w:val="single"/>
        </w:rPr>
        <w:t>gười dùng</w:t>
      </w:r>
      <w:r w:rsidR="00D65D93" w:rsidRPr="002F4EF5">
        <w:t xml:space="preserve"> - Hệ thống cần cung cấp các chức năng liên quan đến tài khoản người dùng, bao gồm đăng ký tài khoản mới, đăng nhập, đăng xuất, cập nhật thông tin cá nhân, và có thể bao gồm cả đặt lại mật khẩu.</w:t>
      </w:r>
    </w:p>
    <w:p w14:paraId="5105F72B" w14:textId="0D479EDB" w:rsidR="00E2444A" w:rsidRPr="002F4EF5" w:rsidRDefault="005018A2" w:rsidP="00A1214B">
      <w:pPr>
        <w:pStyle w:val="BodyText"/>
      </w:pPr>
      <w:r w:rsidRPr="002F4EF5">
        <w:t xml:space="preserve">+ </w:t>
      </w:r>
      <w:r w:rsidR="00E2444A" w:rsidRPr="002F4EF5">
        <w:rPr>
          <w:i/>
          <w:iCs/>
          <w:u w:val="single"/>
        </w:rPr>
        <w:t>FR2: Chức năng cho Bệnh nhân</w:t>
      </w:r>
      <w:r w:rsidR="00D65D93" w:rsidRPr="002F4EF5">
        <w:t xml:space="preserve"> - </w:t>
      </w:r>
      <w:r w:rsidR="001E4CCE" w:rsidRPr="002F4EF5">
        <w:t>Đây là các tính năng dành riêng cho người dùng có vai trò là bệnh nhân, ví dụ như thêm, xem, chỉnh sửa, xóa hồ sơ bệnh án (kết quả xét nghiệm), xem biểu đồ trực quan hóa dữ liệu sức khỏe, nhận thông báo từ bác sĩ và tìm kiếm thông tin bác sĩ.</w:t>
      </w:r>
    </w:p>
    <w:p w14:paraId="1A562705" w14:textId="32334801" w:rsidR="00E2444A" w:rsidRPr="002F4EF5" w:rsidRDefault="005018A2" w:rsidP="00A1214B">
      <w:pPr>
        <w:pStyle w:val="BodyText"/>
      </w:pPr>
      <w:r w:rsidRPr="002F4EF5">
        <w:t xml:space="preserve">+ </w:t>
      </w:r>
      <w:r w:rsidR="00E2444A" w:rsidRPr="002F4EF5">
        <w:rPr>
          <w:i/>
          <w:iCs/>
          <w:u w:val="single"/>
        </w:rPr>
        <w:t>FR3: Chức năng cho Bác sĩ</w:t>
      </w:r>
      <w:r w:rsidR="001E4CCE" w:rsidRPr="002F4EF5">
        <w:t xml:space="preserve"> - Đây là các tính năng dành riêng cho người dùng có vai trò là bác sĩ, ví dụ như tìm kiếm bệnh nhân, xem hồ sơ bệnh án và biểu đồ của bệnh nhân, gửi thông báo hoặc khuyến nghị cho bệnh nhân, và có thể là tải xuống dữ liệu bệnh nhân.</w:t>
      </w:r>
    </w:p>
    <w:p w14:paraId="04ED7D32" w14:textId="0A677EFE" w:rsidR="00E2444A" w:rsidRPr="002F4EF5" w:rsidRDefault="005018A2" w:rsidP="00A1214B">
      <w:pPr>
        <w:pStyle w:val="BodyText"/>
      </w:pPr>
      <w:r w:rsidRPr="002F4EF5">
        <w:t xml:space="preserve">+ </w:t>
      </w:r>
      <w:r w:rsidR="00E2444A" w:rsidRPr="002F4EF5">
        <w:rPr>
          <w:i/>
          <w:iCs/>
          <w:u w:val="single"/>
        </w:rPr>
        <w:t>FR4: Chức năng cho Quản trị viên</w:t>
      </w:r>
      <w:r w:rsidR="001E4CCE" w:rsidRPr="002F4EF5">
        <w:t xml:space="preserve"> - Đây là các tính năng dành riêng cho người dùng có vai trò quản trị hệ thống, ví dụ như quản lý tất cả tài khoản người dùng (xem, thêm, sửa, xóa), cập nhật vai trò người dùng (phân quyền), và các công việc quản trị hệ thống khác.</w:t>
      </w:r>
    </w:p>
    <w:p w14:paraId="29DF6BCD" w14:textId="25E65F44" w:rsidR="00E2444A" w:rsidRPr="002F4EF5" w:rsidRDefault="005018A2" w:rsidP="009A01EA">
      <w:pPr>
        <w:pStyle w:val="BodyText"/>
        <w:ind w:firstLine="284"/>
        <w:rPr>
          <w:i/>
          <w:iCs/>
        </w:rPr>
      </w:pPr>
      <w:r w:rsidRPr="002F4EF5">
        <w:rPr>
          <w:i/>
          <w:iCs/>
        </w:rPr>
        <w:t xml:space="preserve">- </w:t>
      </w:r>
      <w:r w:rsidR="00E2444A" w:rsidRPr="002F4EF5">
        <w:rPr>
          <w:i/>
          <w:iCs/>
        </w:rPr>
        <w:t>Yêu cầu phi chức năng ( Non-Functional Requirements – NFR )</w:t>
      </w:r>
    </w:p>
    <w:p w14:paraId="7CE9C487" w14:textId="7B96AF61" w:rsidR="00E2444A" w:rsidRPr="002F4EF5" w:rsidRDefault="00A1214B" w:rsidP="00A1214B">
      <w:pPr>
        <w:pStyle w:val="BodyText"/>
      </w:pPr>
      <w:r w:rsidRPr="002F4EF5">
        <w:t xml:space="preserve">+ </w:t>
      </w:r>
      <w:r w:rsidR="00E2444A" w:rsidRPr="002F4EF5">
        <w:rPr>
          <w:i/>
          <w:iCs/>
          <w:u w:val="single"/>
        </w:rPr>
        <w:t>NFR1: Tính Bảo mật (Security)</w:t>
      </w:r>
      <w:r w:rsidR="001E4CCE" w:rsidRPr="002F4EF5">
        <w:t xml:space="preserve"> - </w:t>
      </w:r>
      <w:r w:rsidR="00611D84" w:rsidRPr="002F4EF5">
        <w:t xml:space="preserve">Hệ thống phải đảm bảo an toàn cho dữ liệu người dùng, đặc biệt là thông tin y tế nhạy cảm. Điều này bao gồm bảo vệ chống truy cập trái </w:t>
      </w:r>
      <w:r w:rsidR="00611D84" w:rsidRPr="002F4EF5">
        <w:lastRenderedPageBreak/>
        <w:t>phép, mã hóa dữ liệu, bảo vệ chống tấn công mạng, và xác thực người dùng an toàn.</w:t>
      </w:r>
    </w:p>
    <w:p w14:paraId="170387C1" w14:textId="35903299" w:rsidR="00E2444A" w:rsidRPr="002F4EF5" w:rsidRDefault="00A1214B" w:rsidP="00A1214B">
      <w:pPr>
        <w:pStyle w:val="BodyText"/>
      </w:pPr>
      <w:r w:rsidRPr="002F4EF5">
        <w:t xml:space="preserve">+ </w:t>
      </w:r>
      <w:r w:rsidR="00E2444A" w:rsidRPr="002F4EF5">
        <w:rPr>
          <w:i/>
          <w:iCs/>
          <w:u w:val="single"/>
        </w:rPr>
        <w:t>NFR2: Tính Khả dụng (Usability)</w:t>
      </w:r>
      <w:r w:rsidR="00611D84" w:rsidRPr="002F4EF5">
        <w:t xml:space="preserve"> - Hệ thống phải dễ sử dụng, giao diện trực quan và thân thiện với người dùng ở tất cả các vai trò. Người dùng có thể dễ dàng tìm thấy các chức năng cần thiết và hoàn thành tác vụ một cách hiệu quả.</w:t>
      </w:r>
    </w:p>
    <w:p w14:paraId="365AFA5E" w14:textId="7352A472" w:rsidR="00E2444A" w:rsidRPr="002F4EF5" w:rsidRDefault="00A1214B" w:rsidP="00A1214B">
      <w:pPr>
        <w:pStyle w:val="BodyText"/>
      </w:pPr>
      <w:r w:rsidRPr="002F4EF5">
        <w:t xml:space="preserve">+ </w:t>
      </w:r>
      <w:r w:rsidR="00E2444A" w:rsidRPr="002F4EF5">
        <w:rPr>
          <w:i/>
          <w:iCs/>
          <w:u w:val="single"/>
        </w:rPr>
        <w:t>NFR3: Hiệu năng (Performance)</w:t>
      </w:r>
      <w:r w:rsidR="00611D84" w:rsidRPr="002F4EF5">
        <w:t xml:space="preserve"> - </w:t>
      </w:r>
      <w:r w:rsidR="003B24C2" w:rsidRPr="002F4EF5">
        <w:t>Hệ thống phải hoạt động nhanh chóng và hiệu quả, xử lý các yêu cầu của người dùng mà không bị chậm trễ đáng kể, ngay cả khi có nhiều người truy cập cùng lúc hoặc lượng dữ liệu lớn.</w:t>
      </w:r>
    </w:p>
    <w:p w14:paraId="4E5AEFC1" w14:textId="24823D3F" w:rsidR="00E2444A" w:rsidRPr="002F4EF5" w:rsidRDefault="00A1214B" w:rsidP="00A1214B">
      <w:pPr>
        <w:pStyle w:val="BodyText"/>
      </w:pPr>
      <w:r w:rsidRPr="002F4EF5">
        <w:t xml:space="preserve">+ </w:t>
      </w:r>
      <w:r w:rsidR="00E2444A" w:rsidRPr="002F4EF5">
        <w:rPr>
          <w:i/>
          <w:iCs/>
          <w:u w:val="single"/>
        </w:rPr>
        <w:t>NFR4: Tính Tin cậy (Reliability)</w:t>
      </w:r>
      <w:r w:rsidR="003B24C2" w:rsidRPr="002F4EF5">
        <w:t xml:space="preserve"> - Hệ thống phải hoạt động ổn định và đáng tin cậy, ít gặp lỗi hoặc sự cố. Khi có lỗi xảy ra, hệ thống cần có cơ chế phục hồi hoặc xử lý lỗi phù hợp để giảm thiểu ảnh hưởng đến người dùng.</w:t>
      </w:r>
    </w:p>
    <w:p w14:paraId="4ABEB2A7" w14:textId="0AF4169E" w:rsidR="00E2444A" w:rsidRPr="002F4EF5" w:rsidRDefault="00A1214B" w:rsidP="00A1214B">
      <w:pPr>
        <w:pStyle w:val="BodyText"/>
      </w:pPr>
      <w:r w:rsidRPr="002F4EF5">
        <w:t xml:space="preserve">+ </w:t>
      </w:r>
      <w:r w:rsidR="00E2444A" w:rsidRPr="002F4EF5">
        <w:rPr>
          <w:i/>
          <w:iCs/>
          <w:u w:val="single"/>
        </w:rPr>
        <w:t>NFR5: Khả năng Bảo trì (Maintainability)</w:t>
      </w:r>
      <w:r w:rsidR="003B24C2" w:rsidRPr="002F4EF5">
        <w:t xml:space="preserve"> - Mã nguồn và cấu trúc hệ thống cần được tổ chức tốt, dễ hiểu, giúp cho việc sửa lỗi, cập nhật và mở rộng các tính năng trong tương lai trở nên thuận tiện và ít tốn kém thời gian, công sức.</w:t>
      </w:r>
    </w:p>
    <w:p w14:paraId="5107555E" w14:textId="77777777" w:rsidR="00797ADC" w:rsidRPr="002F4EF5" w:rsidRDefault="00A1214B" w:rsidP="00797ADC">
      <w:pPr>
        <w:pStyle w:val="BodyText"/>
      </w:pPr>
      <w:r w:rsidRPr="002F4EF5">
        <w:t xml:space="preserve">+ </w:t>
      </w:r>
      <w:r w:rsidR="00E2444A" w:rsidRPr="002F4EF5">
        <w:rPr>
          <w:i/>
          <w:iCs/>
          <w:u w:val="single"/>
        </w:rPr>
        <w:t>NFR6: Khả năng Mở rộng (Scalability)</w:t>
      </w:r>
      <w:r w:rsidR="003B24C2" w:rsidRPr="002F4EF5">
        <w:t xml:space="preserve"> - </w:t>
      </w:r>
      <w:r w:rsidR="003819E5" w:rsidRPr="002F4EF5">
        <w:t>Hệ thống cần có khả năng mở rộng để đáp ứng được số lượng người dùng và dữ liệu ngày càng tăng trong tương lai mà không ảnh hưởng tiêu cực đến hiệu năng.</w:t>
      </w:r>
    </w:p>
    <w:p w14:paraId="475F6558" w14:textId="77777777" w:rsidR="00BE4D23" w:rsidRPr="002F4EF5" w:rsidRDefault="00BE4D23" w:rsidP="00797ADC">
      <w:pPr>
        <w:pStyle w:val="BodyText"/>
      </w:pPr>
    </w:p>
    <w:p w14:paraId="265F86FD" w14:textId="77777777" w:rsidR="00BE4D23" w:rsidRPr="002F4EF5" w:rsidRDefault="00BE4D23" w:rsidP="00797ADC">
      <w:pPr>
        <w:pStyle w:val="BodyText"/>
      </w:pPr>
    </w:p>
    <w:p w14:paraId="2594AEC5" w14:textId="77777777" w:rsidR="00BE4D23" w:rsidRPr="002F4EF5" w:rsidRDefault="00BE4D23" w:rsidP="00797ADC">
      <w:pPr>
        <w:pStyle w:val="BodyText"/>
      </w:pPr>
    </w:p>
    <w:p w14:paraId="59666421" w14:textId="77777777" w:rsidR="00BE4D23" w:rsidRPr="002F4EF5" w:rsidRDefault="00BE4D23" w:rsidP="00797ADC">
      <w:pPr>
        <w:pStyle w:val="BodyText"/>
      </w:pPr>
    </w:p>
    <w:p w14:paraId="79DB5B3C" w14:textId="77777777" w:rsidR="00BE4D23" w:rsidRPr="002F4EF5" w:rsidRDefault="00BE4D23" w:rsidP="00797ADC">
      <w:pPr>
        <w:pStyle w:val="BodyText"/>
      </w:pPr>
    </w:p>
    <w:p w14:paraId="3BBFB862" w14:textId="77777777" w:rsidR="00BE4D23" w:rsidRPr="002F4EF5" w:rsidRDefault="00BE4D23" w:rsidP="00797ADC">
      <w:pPr>
        <w:pStyle w:val="BodyText"/>
      </w:pPr>
    </w:p>
    <w:p w14:paraId="465B4327" w14:textId="77777777" w:rsidR="00BE4D23" w:rsidRPr="002F4EF5" w:rsidRDefault="00BE4D23" w:rsidP="00797ADC">
      <w:pPr>
        <w:pStyle w:val="BodyText"/>
      </w:pPr>
    </w:p>
    <w:p w14:paraId="10310864" w14:textId="26D15FEA" w:rsidR="007847D0" w:rsidRPr="002F4EF5" w:rsidRDefault="00BE4D23" w:rsidP="00BE4D23">
      <w:pPr>
        <w:pStyle w:val="Heading2"/>
        <w:rPr>
          <w:b w:val="0"/>
          <w:bCs w:val="0"/>
        </w:rPr>
      </w:pPr>
      <w:bookmarkStart w:id="14" w:name="_Toc199184879"/>
      <w:r w:rsidRPr="002F4EF5">
        <w:rPr>
          <w:b w:val="0"/>
          <w:bCs w:val="0"/>
        </w:rPr>
        <w:lastRenderedPageBreak/>
        <w:t xml:space="preserve">2. </w:t>
      </w:r>
      <w:r w:rsidR="00FF20FC" w:rsidRPr="002F4EF5">
        <w:rPr>
          <w:b w:val="0"/>
          <w:bCs w:val="0"/>
        </w:rPr>
        <w:t>Thiết kế hệ thống</w:t>
      </w:r>
      <w:bookmarkEnd w:id="14"/>
      <w:r w:rsidR="00FF20FC" w:rsidRPr="002F4EF5">
        <w:rPr>
          <w:b w:val="0"/>
          <w:bCs w:val="0"/>
        </w:rPr>
        <w:t xml:space="preserve"> </w:t>
      </w:r>
    </w:p>
    <w:p w14:paraId="4445F0CF" w14:textId="1A534049" w:rsidR="00BE4D23" w:rsidRPr="002F4EF5" w:rsidRDefault="00BE4D23" w:rsidP="00B95D44">
      <w:pPr>
        <w:pStyle w:val="Heading3"/>
        <w:rPr>
          <w:b w:val="0"/>
          <w:bCs w:val="0"/>
        </w:rPr>
      </w:pPr>
      <w:bookmarkStart w:id="15" w:name="_Toc199184880"/>
      <w:r w:rsidRPr="002F4EF5">
        <w:rPr>
          <w:b w:val="0"/>
          <w:bCs w:val="0"/>
          <w:noProof/>
        </w:rPr>
        <w:drawing>
          <wp:anchor distT="0" distB="0" distL="114300" distR="114300" simplePos="0" relativeHeight="251658240" behindDoc="0" locked="0" layoutInCell="1" allowOverlap="1" wp14:anchorId="504218A2" wp14:editId="09BFF860">
            <wp:simplePos x="0" y="0"/>
            <wp:positionH relativeFrom="column">
              <wp:posOffset>12065</wp:posOffset>
            </wp:positionH>
            <wp:positionV relativeFrom="page">
              <wp:posOffset>2087880</wp:posOffset>
            </wp:positionV>
            <wp:extent cx="5775960" cy="3909060"/>
            <wp:effectExtent l="0" t="0" r="0" b="0"/>
            <wp:wrapTopAndBottom/>
            <wp:docPr id="944036969" name="Picture 1" descr="A diagram of a medical recor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6969" name="Picture 1" descr="A diagram of a medical record syste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75960" cy="3909060"/>
                    </a:xfrm>
                    <a:prstGeom prst="rect">
                      <a:avLst/>
                    </a:prstGeom>
                  </pic:spPr>
                </pic:pic>
              </a:graphicData>
            </a:graphic>
            <wp14:sizeRelH relativeFrom="margin">
              <wp14:pctWidth>0</wp14:pctWidth>
            </wp14:sizeRelH>
            <wp14:sizeRelV relativeFrom="margin">
              <wp14:pctHeight>0</wp14:pctHeight>
            </wp14:sizeRelV>
          </wp:anchor>
        </w:drawing>
      </w:r>
      <w:r w:rsidRPr="002F4EF5">
        <w:rPr>
          <w:b w:val="0"/>
          <w:bCs w:val="0"/>
        </w:rPr>
        <w:t>2.1. Usecase Diagram</w:t>
      </w:r>
      <w:bookmarkEnd w:id="15"/>
    </w:p>
    <w:p w14:paraId="55EC0711" w14:textId="77777777" w:rsidR="00B95D44" w:rsidRPr="002F4EF5" w:rsidRDefault="00B95D44" w:rsidP="00B95D44"/>
    <w:p w14:paraId="217897AF" w14:textId="61440BAF" w:rsidR="00FF20FC" w:rsidRPr="002F4EF5" w:rsidRDefault="00FF20FC" w:rsidP="00BE4D23">
      <w:pPr>
        <w:pStyle w:val="BodyText"/>
        <w:jc w:val="center"/>
        <w:rPr>
          <w:i/>
          <w:iCs/>
        </w:rPr>
      </w:pPr>
      <w:r w:rsidRPr="002F4EF5">
        <w:rPr>
          <w:i/>
          <w:iCs/>
        </w:rPr>
        <w:t xml:space="preserve">Hình </w:t>
      </w:r>
      <w:r w:rsidR="00BE4D23" w:rsidRPr="002F4EF5">
        <w:rPr>
          <w:i/>
          <w:iCs/>
        </w:rPr>
        <w:t>2.1.</w:t>
      </w:r>
      <w:r w:rsidRPr="002F4EF5">
        <w:rPr>
          <w:i/>
          <w:iCs/>
        </w:rPr>
        <w:t xml:space="preserve"> Sơ đồ Usecase diagram của dự án</w:t>
      </w:r>
    </w:p>
    <w:p w14:paraId="272EBF34" w14:textId="79DDFA21" w:rsidR="00BE4D23" w:rsidRPr="002F4EF5" w:rsidRDefault="00BE4D23" w:rsidP="00FF20FC">
      <w:pPr>
        <w:jc w:val="center"/>
        <w:rPr>
          <w:i/>
          <w:iCs/>
        </w:rPr>
      </w:pPr>
    </w:p>
    <w:p w14:paraId="751FAEA4" w14:textId="091D467E" w:rsidR="00FF20FC" w:rsidRPr="002F4EF5" w:rsidRDefault="00FF20FC" w:rsidP="00BE4D23">
      <w:pPr>
        <w:pStyle w:val="BodyText"/>
      </w:pPr>
      <w:r w:rsidRPr="002F4EF5">
        <w:t>Đây là use case diagram mô tả các tương tác chính giữa người dùng và hệ thống "Medical Records System". Biểu đồ thể hiện ba tác nhân (actor) chính: Bác sĩ (Doctor), Quản trị viên (Admin), và Bệnh nhân (Patient).</w:t>
      </w:r>
    </w:p>
    <w:p w14:paraId="5B7BD10C" w14:textId="48A08F26" w:rsidR="00FF20FC" w:rsidRPr="002F4EF5" w:rsidRDefault="00BE4D23" w:rsidP="00BE4D23">
      <w:pPr>
        <w:pStyle w:val="BodyText"/>
      </w:pPr>
      <w:r w:rsidRPr="002F4EF5">
        <w:t xml:space="preserve">- </w:t>
      </w:r>
      <w:r w:rsidR="00FF20FC" w:rsidRPr="002F4EF5">
        <w:t>Bệnh nhân có thể thực hiện các chức năng cốt lõi như đăng ký, đăng nhập, đăng xuất, cập nhật thông tin cá nhân, thêm và xem lịch sử bản ghi y tế, xem biểu đồ trực quan hóa dữ liệu sức khỏe, quản lý thông báo và tìm kiếm thông tin bác sĩ.</w:t>
      </w:r>
    </w:p>
    <w:p w14:paraId="380FA2C9" w14:textId="6EEC7B62" w:rsidR="00FF20FC" w:rsidRPr="002F4EF5" w:rsidRDefault="00BE4D23" w:rsidP="00BE4D23">
      <w:pPr>
        <w:pStyle w:val="BodyText"/>
      </w:pPr>
      <w:r w:rsidRPr="002F4EF5">
        <w:t xml:space="preserve">- </w:t>
      </w:r>
      <w:r w:rsidR="00FF20FC" w:rsidRPr="002F4EF5">
        <w:t xml:space="preserve">Bác sĩ tương tác với hệ thống để đăng nhập, đăng xuất, cập nhật thông tin cá nhân </w:t>
      </w:r>
      <w:r w:rsidR="00FF20FC" w:rsidRPr="002F4EF5">
        <w:lastRenderedPageBreak/>
        <w:t>(ngầm định), tìm kiếm bệnh nhân, xem bản ghi và biểu đồ y tế của bệnh nhân, gửi thông báo và xuất dữ liệu bệnh nhân.</w:t>
      </w:r>
    </w:p>
    <w:p w14:paraId="4AE4C24D" w14:textId="01069550" w:rsidR="00FF20FC" w:rsidRPr="002F4EF5" w:rsidRDefault="00BE4D23" w:rsidP="00BE4D23">
      <w:pPr>
        <w:pStyle w:val="BodyText"/>
      </w:pPr>
      <w:r w:rsidRPr="002F4EF5">
        <w:t xml:space="preserve">- </w:t>
      </w:r>
      <w:r w:rsidR="00FF20FC" w:rsidRPr="002F4EF5">
        <w:t>Quản trị viên có các quyền hạn liên quan đến quản lý người dùng như đặt lại mật khẩu và cập nhật vai trò người dùng, cùng với các chức năng chung như đăng nhập và đăng xuất.</w:t>
      </w:r>
    </w:p>
    <w:p w14:paraId="6F41B261" w14:textId="42B5CCAA" w:rsidR="00FF20FC" w:rsidRPr="002F4EF5" w:rsidRDefault="00480C71" w:rsidP="00480C71">
      <w:pPr>
        <w:pStyle w:val="Heading3"/>
        <w:rPr>
          <w:b w:val="0"/>
          <w:bCs w:val="0"/>
        </w:rPr>
      </w:pPr>
      <w:bookmarkStart w:id="16" w:name="_Toc199184881"/>
      <w:r w:rsidRPr="002F4EF5">
        <w:rPr>
          <w:b w:val="0"/>
          <w:bCs w:val="0"/>
          <w:noProof/>
          <w:szCs w:val="26"/>
        </w:rPr>
        <w:drawing>
          <wp:anchor distT="0" distB="0" distL="114300" distR="114300" simplePos="0" relativeHeight="251660288" behindDoc="0" locked="0" layoutInCell="1" allowOverlap="1" wp14:anchorId="3445286E" wp14:editId="2C00789C">
            <wp:simplePos x="0" y="0"/>
            <wp:positionH relativeFrom="column">
              <wp:posOffset>-33655</wp:posOffset>
            </wp:positionH>
            <wp:positionV relativeFrom="paragraph">
              <wp:posOffset>474980</wp:posOffset>
            </wp:positionV>
            <wp:extent cx="5852160" cy="4869180"/>
            <wp:effectExtent l="0" t="0" r="0" b="7620"/>
            <wp:wrapTopAndBottom/>
            <wp:docPr id="1360631657" name="Picture 2" descr="A diagram of a medical record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1657" name="Picture 2" descr="A diagram of a medical records syste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52160" cy="4869180"/>
                    </a:xfrm>
                    <a:prstGeom prst="rect">
                      <a:avLst/>
                    </a:prstGeom>
                  </pic:spPr>
                </pic:pic>
              </a:graphicData>
            </a:graphic>
            <wp14:sizeRelH relativeFrom="margin">
              <wp14:pctWidth>0</wp14:pctWidth>
            </wp14:sizeRelH>
            <wp14:sizeRelV relativeFrom="margin">
              <wp14:pctHeight>0</wp14:pctHeight>
            </wp14:sizeRelV>
          </wp:anchor>
        </w:drawing>
      </w:r>
      <w:r w:rsidR="00BE4D23" w:rsidRPr="002F4EF5">
        <w:rPr>
          <w:b w:val="0"/>
          <w:bCs w:val="0"/>
        </w:rPr>
        <w:t xml:space="preserve">2.2. </w:t>
      </w:r>
      <w:r w:rsidR="00FF20FC" w:rsidRPr="002F4EF5">
        <w:rPr>
          <w:b w:val="0"/>
          <w:bCs w:val="0"/>
        </w:rPr>
        <w:t>Database diagram</w:t>
      </w:r>
      <w:bookmarkEnd w:id="16"/>
    </w:p>
    <w:p w14:paraId="59A97CAB" w14:textId="77777777" w:rsidR="00480C71" w:rsidRPr="002F4EF5" w:rsidRDefault="00480C71" w:rsidP="00A362A8">
      <w:pPr>
        <w:tabs>
          <w:tab w:val="left" w:pos="4062"/>
        </w:tabs>
        <w:jc w:val="center"/>
        <w:rPr>
          <w:i/>
          <w:iCs/>
          <w:sz w:val="26"/>
          <w:szCs w:val="26"/>
        </w:rPr>
      </w:pPr>
    </w:p>
    <w:p w14:paraId="1A6835DC" w14:textId="31DBD5E5" w:rsidR="00A362A8" w:rsidRPr="002F4EF5" w:rsidRDefault="00A362A8" w:rsidP="00480C71">
      <w:pPr>
        <w:pStyle w:val="BodyText"/>
        <w:jc w:val="center"/>
        <w:rPr>
          <w:i/>
          <w:iCs/>
        </w:rPr>
      </w:pPr>
      <w:r w:rsidRPr="002F4EF5">
        <w:rPr>
          <w:i/>
          <w:iCs/>
        </w:rPr>
        <w:t>Hình 2.2 Database diagram của dự án</w:t>
      </w:r>
    </w:p>
    <w:p w14:paraId="3D472C96" w14:textId="4F2942F7" w:rsidR="00A362A8" w:rsidRPr="002F4EF5" w:rsidRDefault="00CB2D67" w:rsidP="00CB2D67">
      <w:pPr>
        <w:pStyle w:val="BodyText"/>
        <w:ind w:firstLine="284"/>
        <w:rPr>
          <w:i/>
          <w:iCs/>
        </w:rPr>
      </w:pPr>
      <w:r w:rsidRPr="002F4EF5">
        <w:rPr>
          <w:i/>
          <w:iCs/>
        </w:rPr>
        <w:lastRenderedPageBreak/>
        <w:t xml:space="preserve">- </w:t>
      </w:r>
      <w:r w:rsidR="00A362A8" w:rsidRPr="002F4EF5">
        <w:rPr>
          <w:i/>
          <w:iCs/>
        </w:rPr>
        <w:t>Hệ thống bao gồm bốn bảng chính:</w:t>
      </w:r>
    </w:p>
    <w:p w14:paraId="6E8640BE" w14:textId="41012D1F" w:rsidR="00A362A8" w:rsidRPr="002F4EF5" w:rsidRDefault="00CB2D67" w:rsidP="00CB2D67">
      <w:pPr>
        <w:pStyle w:val="BodyText"/>
      </w:pPr>
      <w:r w:rsidRPr="002F4EF5">
        <w:t>+</w:t>
      </w:r>
      <w:r w:rsidR="00B95D44" w:rsidRPr="002F4EF5">
        <w:t xml:space="preserve"> </w:t>
      </w:r>
      <w:r w:rsidR="00A362A8" w:rsidRPr="002F4EF5">
        <w:rPr>
          <w:i/>
          <w:iCs/>
          <w:u w:val="single"/>
        </w:rPr>
        <w:t>User</w:t>
      </w:r>
      <w:r w:rsidR="00A362A8" w:rsidRPr="002F4EF5">
        <w:rPr>
          <w:i/>
          <w:iCs/>
        </w:rPr>
        <w:t>:</w:t>
      </w:r>
      <w:r w:rsidR="00A362A8" w:rsidRPr="002F4EF5">
        <w:t xml:space="preserve"> Lưu trữ thông tin về tất cả người dùng, bao gồm id (khóa chính), username, email, password_hash (mật khẩu đã băm), phone, full_name, avatar (đường dẫn ảnh đại diện), role (vai trò: bệnh nhân, bác sĩ, admin), cùng các trường hỗ trợ đặt lại mật khẩu (reset_code, reset_code_expiry).</w:t>
      </w:r>
    </w:p>
    <w:p w14:paraId="2F6EB974" w14:textId="03F8344B" w:rsidR="00A362A8" w:rsidRPr="002F4EF5" w:rsidRDefault="00CB2D67" w:rsidP="00CB2D67">
      <w:pPr>
        <w:pStyle w:val="BodyText"/>
      </w:pPr>
      <w:r w:rsidRPr="002F4EF5">
        <w:t>+</w:t>
      </w:r>
      <w:r w:rsidR="00B95D44" w:rsidRPr="002F4EF5">
        <w:t xml:space="preserve"> </w:t>
      </w:r>
      <w:r w:rsidR="00A362A8" w:rsidRPr="002F4EF5">
        <w:rPr>
          <w:i/>
          <w:iCs/>
          <w:u w:val="single"/>
        </w:rPr>
        <w:t>MedicalRecord</w:t>
      </w:r>
      <w:r w:rsidR="00A362A8" w:rsidRPr="002F4EF5">
        <w:rPr>
          <w:i/>
          <w:iCs/>
        </w:rPr>
        <w:t>:</w:t>
      </w:r>
      <w:r w:rsidR="00A362A8" w:rsidRPr="002F4EF5">
        <w:t xml:space="preserve"> Chứa thông tin chi tiết về các bản ghi y tế của bệnh nhân, với id (khóa chính), patient_id (khóa ngoại, liên kết đến bảng User), date (ngày ghi nhận) và các chỉ số sức khỏe cụ thể như hgb, rbc, glucose, v.v.</w:t>
      </w:r>
    </w:p>
    <w:p w14:paraId="45CD5781" w14:textId="2A633C00" w:rsidR="00A362A8" w:rsidRPr="002F4EF5" w:rsidRDefault="00CB2D67" w:rsidP="00CB2D67">
      <w:pPr>
        <w:pStyle w:val="BodyText"/>
      </w:pPr>
      <w:r w:rsidRPr="002F4EF5">
        <w:t>+</w:t>
      </w:r>
      <w:r w:rsidR="00B95D44" w:rsidRPr="002F4EF5">
        <w:t xml:space="preserve"> </w:t>
      </w:r>
      <w:r w:rsidR="00A362A8" w:rsidRPr="002F4EF5">
        <w:rPr>
          <w:i/>
          <w:iCs/>
          <w:u w:val="single"/>
        </w:rPr>
        <w:t>Notification</w:t>
      </w:r>
      <w:r w:rsidR="00A362A8" w:rsidRPr="002F4EF5">
        <w:rPr>
          <w:i/>
          <w:iCs/>
        </w:rPr>
        <w:t>:</w:t>
      </w:r>
      <w:r w:rsidR="00A362A8" w:rsidRPr="002F4EF5">
        <w:t xml:space="preserve"> Dùng để lưu các thông báo được gửi trong hệ thống. Bảng này có id (khóa chính), patient_id và doctor_id (đều là khóa ngoại, liên kết đến bảng User, cho biết bệnh nhân nhận và bác sĩ gửi), message (nội dung thông báo), date (ngày gửi), và read (trạng thái đã đọc).</w:t>
      </w:r>
    </w:p>
    <w:p w14:paraId="71A2CAD3" w14:textId="2244A8D2" w:rsidR="00A362A8" w:rsidRPr="002F4EF5" w:rsidRDefault="00CB2D67" w:rsidP="00CB2D67">
      <w:pPr>
        <w:pStyle w:val="BodyText"/>
      </w:pPr>
      <w:r w:rsidRPr="002F4EF5">
        <w:t>+</w:t>
      </w:r>
      <w:r w:rsidR="00B95D44" w:rsidRPr="002F4EF5">
        <w:t xml:space="preserve"> </w:t>
      </w:r>
      <w:r w:rsidR="00A362A8" w:rsidRPr="002F4EF5">
        <w:rPr>
          <w:i/>
          <w:iCs/>
          <w:u w:val="single"/>
        </w:rPr>
        <w:t>ChatHistory</w:t>
      </w:r>
      <w:r w:rsidR="00A362A8" w:rsidRPr="002F4EF5">
        <w:rPr>
          <w:i/>
          <w:iCs/>
        </w:rPr>
        <w:t>:</w:t>
      </w:r>
      <w:r w:rsidR="00A362A8" w:rsidRPr="002F4EF5">
        <w:t xml:space="preserve"> Ghi lại lịch sử các cuộc trò chuyện của người dùng (thường là với AI), bao gồm id (khóa chính), user_id (khóa ngoại, liên kết đến bảng User), message (tin nhắn của người dùng), response (phản hồi), và timestamp (thời gian chat).</w:t>
      </w:r>
    </w:p>
    <w:p w14:paraId="0D4BEE20" w14:textId="61CEE222" w:rsidR="00A362A8" w:rsidRPr="002F4EF5" w:rsidRDefault="00CB2D67" w:rsidP="00CB2D67">
      <w:pPr>
        <w:pStyle w:val="BodyText"/>
        <w:ind w:firstLine="284"/>
        <w:rPr>
          <w:i/>
          <w:iCs/>
        </w:rPr>
      </w:pPr>
      <w:r w:rsidRPr="002F4EF5">
        <w:rPr>
          <w:i/>
          <w:iCs/>
        </w:rPr>
        <w:t xml:space="preserve">- </w:t>
      </w:r>
      <w:r w:rsidR="00A362A8" w:rsidRPr="002F4EF5">
        <w:rPr>
          <w:i/>
          <w:iCs/>
        </w:rPr>
        <w:t>Các mối quan hệ chính bao gồm:</w:t>
      </w:r>
    </w:p>
    <w:p w14:paraId="34FB03A3" w14:textId="5BDADB57" w:rsidR="00A362A8" w:rsidRPr="002F4EF5" w:rsidRDefault="00CB2D67" w:rsidP="00CB2D67">
      <w:pPr>
        <w:pStyle w:val="BodyText"/>
      </w:pPr>
      <w:r w:rsidRPr="002F4EF5">
        <w:t xml:space="preserve">+ </w:t>
      </w:r>
      <w:r w:rsidR="00A362A8" w:rsidRPr="002F4EF5">
        <w:t>Một User có thể có nhiều MedicalRecord.</w:t>
      </w:r>
    </w:p>
    <w:p w14:paraId="1CC75F08" w14:textId="0F60B313" w:rsidR="00A362A8" w:rsidRPr="002F4EF5" w:rsidRDefault="00CB2D67" w:rsidP="00CB2D67">
      <w:pPr>
        <w:pStyle w:val="BodyText"/>
      </w:pPr>
      <w:r w:rsidRPr="002F4EF5">
        <w:t xml:space="preserve">+ </w:t>
      </w:r>
      <w:r w:rsidR="00A362A8" w:rsidRPr="002F4EF5">
        <w:t>Một User (bệnh nhân) có thể nhận nhiều Notification, và một User (bác sĩ) có thể gửi nhiều Notification.</w:t>
      </w:r>
    </w:p>
    <w:p w14:paraId="27956F14" w14:textId="79563248" w:rsidR="00A362A8" w:rsidRPr="002F4EF5" w:rsidRDefault="00CB2D67" w:rsidP="00CB2D67">
      <w:pPr>
        <w:pStyle w:val="BodyText"/>
      </w:pPr>
      <w:r w:rsidRPr="002F4EF5">
        <w:t xml:space="preserve">+ </w:t>
      </w:r>
      <w:r w:rsidR="00A362A8" w:rsidRPr="002F4EF5">
        <w:t>Một User có thể có nhiều bản ghi ChatHistory.</w:t>
      </w:r>
    </w:p>
    <w:p w14:paraId="1C32658D" w14:textId="08C11D3F" w:rsidR="00A362A8" w:rsidRPr="002F4EF5" w:rsidRDefault="00A362A8" w:rsidP="00A362A8">
      <w:pPr>
        <w:tabs>
          <w:tab w:val="left" w:pos="4062"/>
        </w:tabs>
        <w:rPr>
          <w:sz w:val="26"/>
          <w:szCs w:val="26"/>
        </w:rPr>
      </w:pPr>
    </w:p>
    <w:p w14:paraId="70C57A4D" w14:textId="658578DC" w:rsidR="00CE08D5" w:rsidRPr="002F4EF5" w:rsidRDefault="00EE75A5" w:rsidP="009F7E0C">
      <w:pPr>
        <w:pStyle w:val="Heading2"/>
        <w:rPr>
          <w:b w:val="0"/>
          <w:bCs w:val="0"/>
        </w:rPr>
      </w:pPr>
      <w:bookmarkStart w:id="17" w:name="_Toc199184882"/>
      <w:r w:rsidRPr="002F4EF5">
        <w:rPr>
          <w:b w:val="0"/>
          <w:bCs w:val="0"/>
        </w:rPr>
        <w:t>3.</w:t>
      </w:r>
      <w:r w:rsidR="00CE08D5" w:rsidRPr="002F4EF5">
        <w:rPr>
          <w:b w:val="0"/>
          <w:bCs w:val="0"/>
        </w:rPr>
        <w:t xml:space="preserve"> C</w:t>
      </w:r>
      <w:r w:rsidRPr="002F4EF5">
        <w:rPr>
          <w:b w:val="0"/>
          <w:bCs w:val="0"/>
        </w:rPr>
        <w:t>ông cụ và công nghệ sử dụng</w:t>
      </w:r>
      <w:bookmarkEnd w:id="17"/>
    </w:p>
    <w:p w14:paraId="62F1CD1D" w14:textId="69B157FB" w:rsidR="00CE08D5" w:rsidRPr="002F4EF5" w:rsidRDefault="00EE75A5" w:rsidP="00985FE7">
      <w:pPr>
        <w:pStyle w:val="Heading3"/>
        <w:rPr>
          <w:b w:val="0"/>
          <w:bCs w:val="0"/>
        </w:rPr>
      </w:pPr>
      <w:bookmarkStart w:id="18" w:name="_Toc199184883"/>
      <w:r w:rsidRPr="002F4EF5">
        <w:rPr>
          <w:b w:val="0"/>
          <w:bCs w:val="0"/>
        </w:rPr>
        <w:t>3</w:t>
      </w:r>
      <w:r w:rsidR="00CE08D5" w:rsidRPr="002F4EF5">
        <w:rPr>
          <w:b w:val="0"/>
          <w:bCs w:val="0"/>
        </w:rPr>
        <w:t>.1. Backend</w:t>
      </w:r>
      <w:bookmarkEnd w:id="18"/>
    </w:p>
    <w:p w14:paraId="7156B629" w14:textId="280BEA46" w:rsidR="00CE08D5" w:rsidRPr="002F4EF5" w:rsidRDefault="00EE75A5" w:rsidP="009F56AE">
      <w:pPr>
        <w:pStyle w:val="BodyText"/>
      </w:pPr>
      <w:r w:rsidRPr="002F4EF5">
        <w:t xml:space="preserve">- </w:t>
      </w:r>
      <w:r w:rsidR="00CE08D5" w:rsidRPr="002F4EF5">
        <w:t>Ngôn ngữ lập trình: Python 3.8+</w:t>
      </w:r>
    </w:p>
    <w:p w14:paraId="269740ED" w14:textId="399EC003" w:rsidR="00CE08D5" w:rsidRPr="002F4EF5" w:rsidRDefault="00EE75A5" w:rsidP="009F56AE">
      <w:pPr>
        <w:pStyle w:val="BodyText"/>
      </w:pPr>
      <w:r w:rsidRPr="002F4EF5">
        <w:lastRenderedPageBreak/>
        <w:t xml:space="preserve">- </w:t>
      </w:r>
      <w:r w:rsidR="00CE08D5" w:rsidRPr="002F4EF5">
        <w:t>Framework: Flask</w:t>
      </w:r>
    </w:p>
    <w:p w14:paraId="13A28BA8" w14:textId="1692BC17" w:rsidR="00CE08D5" w:rsidRPr="002F4EF5" w:rsidRDefault="00EE75A5" w:rsidP="009F56AE">
      <w:pPr>
        <w:pStyle w:val="BodyText"/>
      </w:pPr>
      <w:r w:rsidRPr="002F4EF5">
        <w:t xml:space="preserve">- </w:t>
      </w:r>
      <w:r w:rsidR="00CE08D5" w:rsidRPr="002F4EF5">
        <w:t>ORM: SQLAlchemy</w:t>
      </w:r>
    </w:p>
    <w:p w14:paraId="5DD4716A" w14:textId="26AF53E2" w:rsidR="00CE08D5" w:rsidRPr="002F4EF5" w:rsidRDefault="00EE75A5" w:rsidP="009F56AE">
      <w:pPr>
        <w:pStyle w:val="BodyText"/>
      </w:pPr>
      <w:r w:rsidRPr="002F4EF5">
        <w:t xml:space="preserve">- </w:t>
      </w:r>
      <w:r w:rsidR="00CE08D5" w:rsidRPr="002F4EF5">
        <w:t>Authentication: Flask-Login</w:t>
      </w:r>
    </w:p>
    <w:p w14:paraId="3A0FD0FD" w14:textId="22630D5A" w:rsidR="00CE08D5" w:rsidRPr="002F4EF5" w:rsidRDefault="00EE75A5" w:rsidP="009F56AE">
      <w:pPr>
        <w:pStyle w:val="BodyText"/>
      </w:pPr>
      <w:r w:rsidRPr="002F4EF5">
        <w:t xml:space="preserve">- </w:t>
      </w:r>
      <w:r w:rsidR="00CE08D5" w:rsidRPr="002F4EF5">
        <w:t>Email: Flask-Mail</w:t>
      </w:r>
    </w:p>
    <w:p w14:paraId="0BD15FD1" w14:textId="2D95E64F" w:rsidR="00CE08D5" w:rsidRPr="002F4EF5" w:rsidRDefault="00EE75A5" w:rsidP="009F56AE">
      <w:pPr>
        <w:pStyle w:val="BodyText"/>
      </w:pPr>
      <w:r w:rsidRPr="002F4EF5">
        <w:t xml:space="preserve">- </w:t>
      </w:r>
      <w:r w:rsidR="00CE08D5" w:rsidRPr="002F4EF5">
        <w:t>Database Migration: Flask-Migrate</w:t>
      </w:r>
    </w:p>
    <w:p w14:paraId="7A558999" w14:textId="4F3442F1" w:rsidR="00CE08D5" w:rsidRPr="002F4EF5" w:rsidRDefault="00EE75A5" w:rsidP="00985FE7">
      <w:pPr>
        <w:pStyle w:val="Heading3"/>
        <w:rPr>
          <w:b w:val="0"/>
          <w:bCs w:val="0"/>
        </w:rPr>
      </w:pPr>
      <w:bookmarkStart w:id="19" w:name="_Toc199184884"/>
      <w:r w:rsidRPr="002F4EF5">
        <w:rPr>
          <w:b w:val="0"/>
          <w:bCs w:val="0"/>
        </w:rPr>
        <w:t>3</w:t>
      </w:r>
      <w:r w:rsidR="00CE08D5" w:rsidRPr="002F4EF5">
        <w:rPr>
          <w:b w:val="0"/>
          <w:bCs w:val="0"/>
        </w:rPr>
        <w:t>.2. Frontend</w:t>
      </w:r>
      <w:bookmarkEnd w:id="19"/>
    </w:p>
    <w:p w14:paraId="3E8CA705" w14:textId="586A095C" w:rsidR="00CE08D5" w:rsidRPr="002F4EF5" w:rsidRDefault="00EE75A5" w:rsidP="009F56AE">
      <w:pPr>
        <w:pStyle w:val="BodyText"/>
      </w:pPr>
      <w:r w:rsidRPr="002F4EF5">
        <w:t xml:space="preserve">- </w:t>
      </w:r>
      <w:r w:rsidR="00CE08D5" w:rsidRPr="002F4EF5">
        <w:t>HTML5/CSS3</w:t>
      </w:r>
    </w:p>
    <w:p w14:paraId="34F04F25" w14:textId="55ECE0B4" w:rsidR="00CE08D5" w:rsidRPr="002F4EF5" w:rsidRDefault="00EE75A5" w:rsidP="009F56AE">
      <w:pPr>
        <w:pStyle w:val="BodyText"/>
      </w:pPr>
      <w:r w:rsidRPr="002F4EF5">
        <w:t xml:space="preserve">- </w:t>
      </w:r>
      <w:r w:rsidR="00CE08D5" w:rsidRPr="002F4EF5">
        <w:t>JavaScript</w:t>
      </w:r>
    </w:p>
    <w:p w14:paraId="0219209A" w14:textId="5E0C8422" w:rsidR="00CE08D5" w:rsidRPr="002F4EF5" w:rsidRDefault="00EE75A5" w:rsidP="009F56AE">
      <w:pPr>
        <w:pStyle w:val="BodyText"/>
      </w:pPr>
      <w:r w:rsidRPr="002F4EF5">
        <w:t xml:space="preserve">- </w:t>
      </w:r>
      <w:r w:rsidR="00CE08D5" w:rsidRPr="002F4EF5">
        <w:t>Bootstrap 5</w:t>
      </w:r>
    </w:p>
    <w:p w14:paraId="1904657A" w14:textId="2E7E9870" w:rsidR="00CE08D5" w:rsidRPr="002F4EF5" w:rsidRDefault="00EE75A5" w:rsidP="009F56AE">
      <w:pPr>
        <w:pStyle w:val="BodyText"/>
      </w:pPr>
      <w:r w:rsidRPr="002F4EF5">
        <w:t xml:space="preserve">- </w:t>
      </w:r>
      <w:r w:rsidR="00CE08D5" w:rsidRPr="002F4EF5">
        <w:t>Plotly.js (trực quan hóa dữ liệu)</w:t>
      </w:r>
    </w:p>
    <w:p w14:paraId="58B5AF45" w14:textId="35FF3339" w:rsidR="00CE08D5" w:rsidRPr="002F4EF5" w:rsidRDefault="00EE75A5" w:rsidP="009F56AE">
      <w:pPr>
        <w:pStyle w:val="BodyText"/>
      </w:pPr>
      <w:r w:rsidRPr="002F4EF5">
        <w:t xml:space="preserve">- </w:t>
      </w:r>
      <w:r w:rsidR="00CE08D5" w:rsidRPr="002F4EF5">
        <w:t>jQuery</w:t>
      </w:r>
    </w:p>
    <w:p w14:paraId="4D11D284" w14:textId="4520262E" w:rsidR="00CE08D5" w:rsidRPr="002F4EF5" w:rsidRDefault="00EE75A5" w:rsidP="00985FE7">
      <w:pPr>
        <w:pStyle w:val="Heading3"/>
        <w:rPr>
          <w:b w:val="0"/>
          <w:bCs w:val="0"/>
        </w:rPr>
      </w:pPr>
      <w:bookmarkStart w:id="20" w:name="_Toc199184885"/>
      <w:r w:rsidRPr="002F4EF5">
        <w:rPr>
          <w:b w:val="0"/>
          <w:bCs w:val="0"/>
        </w:rPr>
        <w:t>3</w:t>
      </w:r>
      <w:r w:rsidR="00CE08D5" w:rsidRPr="002F4EF5">
        <w:rPr>
          <w:b w:val="0"/>
          <w:bCs w:val="0"/>
        </w:rPr>
        <w:t>.3. Database</w:t>
      </w:r>
      <w:bookmarkEnd w:id="20"/>
    </w:p>
    <w:p w14:paraId="3FC5F3BC" w14:textId="3E5158A2" w:rsidR="00CE08D5" w:rsidRPr="002F4EF5" w:rsidRDefault="00EE75A5" w:rsidP="009F56AE">
      <w:pPr>
        <w:pStyle w:val="BodyText"/>
      </w:pPr>
      <w:r w:rsidRPr="002F4EF5">
        <w:t xml:space="preserve">- </w:t>
      </w:r>
      <w:r w:rsidR="00CE08D5" w:rsidRPr="002F4EF5">
        <w:t>SQLite (development)</w:t>
      </w:r>
    </w:p>
    <w:p w14:paraId="28244EB6" w14:textId="206D76A1" w:rsidR="00CE08D5" w:rsidRPr="002F4EF5" w:rsidRDefault="00EE75A5" w:rsidP="009F56AE">
      <w:pPr>
        <w:pStyle w:val="BodyText"/>
      </w:pPr>
      <w:r w:rsidRPr="002F4EF5">
        <w:t xml:space="preserve">- </w:t>
      </w:r>
      <w:r w:rsidR="00CE08D5" w:rsidRPr="002F4EF5">
        <w:t>PostgreSQL (production)</w:t>
      </w:r>
    </w:p>
    <w:p w14:paraId="13EC66AD" w14:textId="3A0A8333" w:rsidR="00CE08D5" w:rsidRPr="002F4EF5" w:rsidRDefault="00EE75A5" w:rsidP="00985FE7">
      <w:pPr>
        <w:pStyle w:val="Heading3"/>
        <w:rPr>
          <w:b w:val="0"/>
          <w:bCs w:val="0"/>
        </w:rPr>
      </w:pPr>
      <w:bookmarkStart w:id="21" w:name="_Toc199184886"/>
      <w:r w:rsidRPr="002F4EF5">
        <w:rPr>
          <w:b w:val="0"/>
          <w:bCs w:val="0"/>
        </w:rPr>
        <w:t>3</w:t>
      </w:r>
      <w:r w:rsidR="00CE08D5" w:rsidRPr="002F4EF5">
        <w:rPr>
          <w:b w:val="0"/>
          <w:bCs w:val="0"/>
        </w:rPr>
        <w:t>.4. Development Tools</w:t>
      </w:r>
      <w:bookmarkEnd w:id="21"/>
    </w:p>
    <w:p w14:paraId="6F2BA40E" w14:textId="51B6BDFE" w:rsidR="00CE08D5" w:rsidRPr="002F4EF5" w:rsidRDefault="00EE75A5" w:rsidP="009F56AE">
      <w:pPr>
        <w:pStyle w:val="BodyText"/>
      </w:pPr>
      <w:r w:rsidRPr="002F4EF5">
        <w:t xml:space="preserve">- </w:t>
      </w:r>
      <w:r w:rsidR="00CE08D5" w:rsidRPr="002F4EF5">
        <w:t>IDE: Visual Studio Code</w:t>
      </w:r>
    </w:p>
    <w:p w14:paraId="30764362" w14:textId="1FF95517" w:rsidR="00CE08D5" w:rsidRPr="002F4EF5" w:rsidRDefault="00EE75A5" w:rsidP="009F56AE">
      <w:pPr>
        <w:pStyle w:val="BodyText"/>
      </w:pPr>
      <w:r w:rsidRPr="002F4EF5">
        <w:t xml:space="preserve">- </w:t>
      </w:r>
      <w:r w:rsidR="00CE08D5" w:rsidRPr="002F4EF5">
        <w:t>Version Control: Git</w:t>
      </w:r>
    </w:p>
    <w:p w14:paraId="70CD6F63" w14:textId="70435D15" w:rsidR="00CE08D5" w:rsidRPr="002F4EF5" w:rsidRDefault="00EE75A5" w:rsidP="009F56AE">
      <w:pPr>
        <w:pStyle w:val="BodyText"/>
      </w:pPr>
      <w:r w:rsidRPr="002F4EF5">
        <w:t xml:space="preserve">- </w:t>
      </w:r>
      <w:r w:rsidR="00CE08D5" w:rsidRPr="002F4EF5">
        <w:t>Browser DevTools: Chrome DevTools</w:t>
      </w:r>
    </w:p>
    <w:p w14:paraId="14370DAC" w14:textId="0D63D265" w:rsidR="00CE08D5" w:rsidRPr="002F4EF5" w:rsidRDefault="00EE75A5" w:rsidP="00985FE7">
      <w:pPr>
        <w:pStyle w:val="Heading3"/>
        <w:rPr>
          <w:b w:val="0"/>
          <w:bCs w:val="0"/>
        </w:rPr>
      </w:pPr>
      <w:bookmarkStart w:id="22" w:name="_Toc199184887"/>
      <w:r w:rsidRPr="002F4EF5">
        <w:rPr>
          <w:b w:val="0"/>
          <w:bCs w:val="0"/>
        </w:rPr>
        <w:t>3</w:t>
      </w:r>
      <w:r w:rsidR="00CE08D5" w:rsidRPr="002F4EF5">
        <w:rPr>
          <w:b w:val="0"/>
          <w:bCs w:val="0"/>
        </w:rPr>
        <w:t>.5. Deployment</w:t>
      </w:r>
      <w:bookmarkEnd w:id="22"/>
    </w:p>
    <w:p w14:paraId="39240ADF" w14:textId="158E9BBD" w:rsidR="00CE08D5" w:rsidRPr="002F4EF5" w:rsidRDefault="00EE75A5" w:rsidP="009F56AE">
      <w:pPr>
        <w:pStyle w:val="BodyText"/>
      </w:pPr>
      <w:r w:rsidRPr="002F4EF5">
        <w:t xml:space="preserve">- </w:t>
      </w:r>
      <w:r w:rsidR="00CE08D5" w:rsidRPr="002F4EF5">
        <w:t>Render</w:t>
      </w:r>
    </w:p>
    <w:p w14:paraId="025BBF70" w14:textId="77777777" w:rsidR="00CE08D5" w:rsidRPr="002F4EF5" w:rsidRDefault="00CE08D5" w:rsidP="00EA1CE7">
      <w:pPr>
        <w:spacing w:line="360" w:lineRule="auto"/>
        <w:rPr>
          <w:sz w:val="26"/>
          <w:szCs w:val="26"/>
          <w:lang w:val="vi-VN"/>
        </w:rPr>
      </w:pPr>
    </w:p>
    <w:p w14:paraId="2C2438B1" w14:textId="77777777" w:rsidR="00985FE7" w:rsidRPr="002F4EF5" w:rsidRDefault="00985FE7">
      <w:pPr>
        <w:spacing w:after="200" w:line="276" w:lineRule="auto"/>
        <w:rPr>
          <w:sz w:val="26"/>
          <w:szCs w:val="26"/>
        </w:rPr>
      </w:pPr>
      <w:r w:rsidRPr="002F4EF5">
        <w:rPr>
          <w:sz w:val="26"/>
          <w:szCs w:val="26"/>
        </w:rPr>
        <w:br w:type="page"/>
      </w:r>
    </w:p>
    <w:p w14:paraId="4306A81D" w14:textId="13CCE123" w:rsidR="00CE08D5" w:rsidRPr="002F4EF5" w:rsidRDefault="00540C63" w:rsidP="00004D29">
      <w:pPr>
        <w:pStyle w:val="Heading2"/>
        <w:rPr>
          <w:b w:val="0"/>
          <w:bCs w:val="0"/>
        </w:rPr>
      </w:pPr>
      <w:bookmarkStart w:id="23" w:name="_Toc199184888"/>
      <w:r w:rsidRPr="002F4EF5">
        <w:rPr>
          <w:b w:val="0"/>
          <w:bCs w:val="0"/>
        </w:rPr>
        <w:lastRenderedPageBreak/>
        <w:t>4</w:t>
      </w:r>
      <w:r w:rsidR="00CE08D5" w:rsidRPr="002F4EF5">
        <w:rPr>
          <w:b w:val="0"/>
          <w:bCs w:val="0"/>
        </w:rPr>
        <w:t xml:space="preserve">. </w:t>
      </w:r>
      <w:r w:rsidRPr="002F4EF5">
        <w:rPr>
          <w:b w:val="0"/>
          <w:bCs w:val="0"/>
        </w:rPr>
        <w:t>Triển khai ứng dụng</w:t>
      </w:r>
      <w:bookmarkEnd w:id="23"/>
    </w:p>
    <w:p w14:paraId="716C3AAC" w14:textId="49562743" w:rsidR="00CE08D5" w:rsidRPr="002F4EF5" w:rsidRDefault="00540C63" w:rsidP="00004D29">
      <w:pPr>
        <w:pStyle w:val="Heading3"/>
        <w:rPr>
          <w:b w:val="0"/>
          <w:bCs w:val="0"/>
        </w:rPr>
      </w:pPr>
      <w:bookmarkStart w:id="24" w:name="_Toc199184889"/>
      <w:r w:rsidRPr="002F4EF5">
        <w:rPr>
          <w:b w:val="0"/>
          <w:bCs w:val="0"/>
        </w:rPr>
        <w:t>4</w:t>
      </w:r>
      <w:r w:rsidR="00CE08D5" w:rsidRPr="002F4EF5">
        <w:rPr>
          <w:b w:val="0"/>
          <w:bCs w:val="0"/>
        </w:rPr>
        <w:t>.1. Các bước triển khai</w:t>
      </w:r>
      <w:bookmarkEnd w:id="24"/>
    </w:p>
    <w:p w14:paraId="6013C607" w14:textId="3F6A5E90" w:rsidR="00CE08D5" w:rsidRPr="002F4EF5" w:rsidRDefault="009F7E0C" w:rsidP="009F56AE">
      <w:pPr>
        <w:pStyle w:val="BodyText"/>
        <w:ind w:firstLine="284"/>
        <w:rPr>
          <w:i/>
          <w:iCs/>
          <w:u w:val="single"/>
        </w:rPr>
      </w:pPr>
      <w:r w:rsidRPr="002F4EF5">
        <w:rPr>
          <w:i/>
          <w:iCs/>
          <w:u w:val="single"/>
        </w:rPr>
        <w:t xml:space="preserve">- Bước 1: </w:t>
      </w:r>
      <w:r w:rsidR="00CE08D5" w:rsidRPr="002F4EF5">
        <w:rPr>
          <w:i/>
          <w:iCs/>
          <w:u w:val="single"/>
        </w:rPr>
        <w:t>Chuẩn bị môi trường:</w:t>
      </w:r>
    </w:p>
    <w:p w14:paraId="71A0E9F5" w14:textId="38B29D21" w:rsidR="00CE08D5" w:rsidRPr="002F4EF5" w:rsidRDefault="009F7E0C" w:rsidP="009F56AE">
      <w:pPr>
        <w:pStyle w:val="BodyText"/>
      </w:pPr>
      <w:r w:rsidRPr="002F4EF5">
        <w:t xml:space="preserve">+ </w:t>
      </w:r>
      <w:r w:rsidR="00CE08D5" w:rsidRPr="002F4EF5">
        <w:t>Cài đặt Python 3.8 trở lên</w:t>
      </w:r>
    </w:p>
    <w:p w14:paraId="453C6007" w14:textId="18702BC3" w:rsidR="00CE08D5" w:rsidRPr="002F4EF5" w:rsidRDefault="009F7E0C" w:rsidP="009F56AE">
      <w:pPr>
        <w:pStyle w:val="BodyText"/>
      </w:pPr>
      <w:r w:rsidRPr="002F4EF5">
        <w:t xml:space="preserve">+ </w:t>
      </w:r>
      <w:r w:rsidR="00CE08D5" w:rsidRPr="002F4EF5">
        <w:t>Cài đặt Git</w:t>
      </w:r>
    </w:p>
    <w:p w14:paraId="383CC87B" w14:textId="4823A8FA" w:rsidR="00CE08D5" w:rsidRPr="002F4EF5" w:rsidRDefault="009F7E0C" w:rsidP="009F56AE">
      <w:pPr>
        <w:pStyle w:val="BodyText"/>
      </w:pPr>
      <w:r w:rsidRPr="002F4EF5">
        <w:t xml:space="preserve">+ </w:t>
      </w:r>
      <w:r w:rsidR="00CE08D5" w:rsidRPr="002F4EF5">
        <w:t>Cài đặt Visual Studio Code</w:t>
      </w:r>
    </w:p>
    <w:p w14:paraId="0EE3EBA8" w14:textId="2BD4EAA2" w:rsidR="00CE08D5" w:rsidRPr="002F4EF5" w:rsidRDefault="009F7E0C" w:rsidP="009F56AE">
      <w:pPr>
        <w:pStyle w:val="BodyText"/>
        <w:ind w:firstLine="284"/>
        <w:rPr>
          <w:i/>
          <w:iCs/>
          <w:u w:val="single"/>
        </w:rPr>
      </w:pPr>
      <w:r w:rsidRPr="002F4EF5">
        <w:rPr>
          <w:i/>
          <w:iCs/>
          <w:u w:val="single"/>
        </w:rPr>
        <w:t xml:space="preserve">- Bước 2: </w:t>
      </w:r>
      <w:r w:rsidR="00CE08D5" w:rsidRPr="002F4EF5">
        <w:rPr>
          <w:i/>
          <w:iCs/>
          <w:u w:val="single"/>
        </w:rPr>
        <w:t>Tải mã nguồn:</w:t>
      </w:r>
    </w:p>
    <w:p w14:paraId="58D43EC2" w14:textId="0DF6A30B" w:rsidR="00CE08D5" w:rsidRPr="002F4EF5" w:rsidRDefault="009F7E0C" w:rsidP="009F56AE">
      <w:pPr>
        <w:pStyle w:val="BodyText"/>
      </w:pPr>
      <w:r w:rsidRPr="002F4EF5">
        <w:t xml:space="preserve">+ </w:t>
      </w:r>
      <w:r w:rsidR="00CE08D5" w:rsidRPr="002F4EF5">
        <w:t>Clone repository từ GitHub</w:t>
      </w:r>
    </w:p>
    <w:p w14:paraId="61787131" w14:textId="3D7961BF" w:rsidR="00CE08D5" w:rsidRPr="002F4EF5" w:rsidRDefault="009F7E0C" w:rsidP="009F56AE">
      <w:pPr>
        <w:pStyle w:val="BodyText"/>
      </w:pPr>
      <w:r w:rsidRPr="002F4EF5">
        <w:t xml:space="preserve">+ </w:t>
      </w:r>
      <w:r w:rsidR="00CE08D5" w:rsidRPr="002F4EF5">
        <w:t>Kiểm tra cấu trúc thư mục</w:t>
      </w:r>
    </w:p>
    <w:p w14:paraId="649B4109" w14:textId="6020AB16" w:rsidR="00CE08D5" w:rsidRPr="002F4EF5" w:rsidRDefault="009F7E0C" w:rsidP="009F56AE">
      <w:pPr>
        <w:pStyle w:val="BodyText"/>
      </w:pPr>
      <w:r w:rsidRPr="002F4EF5">
        <w:t xml:space="preserve">+ </w:t>
      </w:r>
      <w:r w:rsidR="00CE08D5" w:rsidRPr="002F4EF5">
        <w:t>Xác nhận các file cần thiết</w:t>
      </w:r>
    </w:p>
    <w:p w14:paraId="331AE71D" w14:textId="022C5F76" w:rsidR="00CE08D5" w:rsidRPr="002F4EF5" w:rsidRDefault="009F7E0C" w:rsidP="009F56AE">
      <w:pPr>
        <w:pStyle w:val="BodyText"/>
        <w:ind w:firstLine="284"/>
        <w:rPr>
          <w:i/>
          <w:iCs/>
          <w:u w:val="single"/>
        </w:rPr>
      </w:pPr>
      <w:r w:rsidRPr="002F4EF5">
        <w:rPr>
          <w:i/>
          <w:iCs/>
          <w:u w:val="single"/>
        </w:rPr>
        <w:t xml:space="preserve">- Bước 3: </w:t>
      </w:r>
      <w:r w:rsidR="00CE08D5" w:rsidRPr="002F4EF5">
        <w:rPr>
          <w:i/>
          <w:iCs/>
          <w:u w:val="single"/>
        </w:rPr>
        <w:t>Thiết lập môi trường ảo:</w:t>
      </w:r>
    </w:p>
    <w:p w14:paraId="2A210C24" w14:textId="54849A0F" w:rsidR="00CE08D5" w:rsidRPr="002F4EF5" w:rsidRDefault="009F7E0C" w:rsidP="009F56AE">
      <w:pPr>
        <w:pStyle w:val="BodyText"/>
      </w:pPr>
      <w:r w:rsidRPr="002F4EF5">
        <w:t xml:space="preserve">+ </w:t>
      </w:r>
      <w:r w:rsidR="00CE08D5" w:rsidRPr="002F4EF5">
        <w:t>Tạo môi trường ảo Python</w:t>
      </w:r>
    </w:p>
    <w:p w14:paraId="50DB9B4B" w14:textId="56D67382" w:rsidR="00CE08D5" w:rsidRPr="002F4EF5" w:rsidRDefault="009F7E0C" w:rsidP="009F56AE">
      <w:pPr>
        <w:pStyle w:val="BodyText"/>
      </w:pPr>
      <w:r w:rsidRPr="002F4EF5">
        <w:t xml:space="preserve">+ </w:t>
      </w:r>
      <w:r w:rsidR="00CE08D5" w:rsidRPr="002F4EF5">
        <w:t>Kích hoạt môi trường ảo</w:t>
      </w:r>
    </w:p>
    <w:p w14:paraId="13E15A66" w14:textId="12A7B359" w:rsidR="00CE08D5" w:rsidRPr="002F4EF5" w:rsidRDefault="009F7E0C" w:rsidP="009F56AE">
      <w:pPr>
        <w:pStyle w:val="BodyText"/>
      </w:pPr>
      <w:r w:rsidRPr="002F4EF5">
        <w:t xml:space="preserve">+ </w:t>
      </w:r>
      <w:r w:rsidR="00CE08D5" w:rsidRPr="002F4EF5">
        <w:t>Cài đặt các thư viện cần thiết</w:t>
      </w:r>
    </w:p>
    <w:p w14:paraId="4755BFD7" w14:textId="22EFEF61" w:rsidR="00CE08D5" w:rsidRPr="002F4EF5" w:rsidRDefault="009F7E0C" w:rsidP="009F56AE">
      <w:pPr>
        <w:pStyle w:val="BodyText"/>
        <w:ind w:firstLine="284"/>
        <w:rPr>
          <w:i/>
          <w:iCs/>
          <w:u w:val="single"/>
        </w:rPr>
      </w:pPr>
      <w:r w:rsidRPr="002F4EF5">
        <w:rPr>
          <w:i/>
          <w:iCs/>
          <w:u w:val="single"/>
        </w:rPr>
        <w:t xml:space="preserve">- Bước 4: </w:t>
      </w:r>
      <w:r w:rsidR="00CE08D5" w:rsidRPr="002F4EF5">
        <w:rPr>
          <w:i/>
          <w:iCs/>
          <w:u w:val="single"/>
        </w:rPr>
        <w:t>Cấu hình database:</w:t>
      </w:r>
    </w:p>
    <w:p w14:paraId="3FAD6B34" w14:textId="3147936B" w:rsidR="00CE08D5" w:rsidRPr="002F4EF5" w:rsidRDefault="009F7E0C" w:rsidP="009F56AE">
      <w:pPr>
        <w:pStyle w:val="BodyText"/>
      </w:pPr>
      <w:r w:rsidRPr="002F4EF5">
        <w:t xml:space="preserve">+ </w:t>
      </w:r>
      <w:r w:rsidR="00CE08D5" w:rsidRPr="002F4EF5">
        <w:t>Khởi tạo database</w:t>
      </w:r>
    </w:p>
    <w:p w14:paraId="7AF68A65" w14:textId="6FEC4AD4" w:rsidR="00CE08D5" w:rsidRPr="002F4EF5" w:rsidRDefault="009F7E0C" w:rsidP="009F56AE">
      <w:pPr>
        <w:pStyle w:val="BodyText"/>
      </w:pPr>
      <w:r w:rsidRPr="002F4EF5">
        <w:t xml:space="preserve">+ </w:t>
      </w:r>
      <w:r w:rsidR="00CE08D5" w:rsidRPr="002F4EF5">
        <w:t>Tạo tài khoản admin mặc định</w:t>
      </w:r>
    </w:p>
    <w:p w14:paraId="5F284318" w14:textId="2452540C" w:rsidR="00CE08D5" w:rsidRPr="002F4EF5" w:rsidRDefault="009F7E0C" w:rsidP="009F56AE">
      <w:pPr>
        <w:pStyle w:val="BodyText"/>
      </w:pPr>
      <w:r w:rsidRPr="002F4EF5">
        <w:t xml:space="preserve">+ </w:t>
      </w:r>
      <w:r w:rsidR="00CE08D5" w:rsidRPr="002F4EF5">
        <w:t>Kiểm tra kết nối</w:t>
      </w:r>
    </w:p>
    <w:p w14:paraId="26A2DA0B" w14:textId="6C01ADC6" w:rsidR="00CE08D5" w:rsidRPr="002F4EF5" w:rsidRDefault="009F7E0C" w:rsidP="009F56AE">
      <w:pPr>
        <w:pStyle w:val="BodyText"/>
        <w:ind w:firstLine="284"/>
        <w:rPr>
          <w:i/>
          <w:iCs/>
          <w:u w:val="single"/>
        </w:rPr>
      </w:pPr>
      <w:r w:rsidRPr="002F4EF5">
        <w:rPr>
          <w:i/>
          <w:iCs/>
          <w:u w:val="single"/>
        </w:rPr>
        <w:t xml:space="preserve">- Bước 5: </w:t>
      </w:r>
      <w:r w:rsidR="00CE08D5" w:rsidRPr="002F4EF5">
        <w:rPr>
          <w:i/>
          <w:iCs/>
          <w:u w:val="single"/>
        </w:rPr>
        <w:t>Chạy ứng dụng:</w:t>
      </w:r>
    </w:p>
    <w:p w14:paraId="5093A82B" w14:textId="1AB66B7A" w:rsidR="00CE08D5" w:rsidRPr="002F4EF5" w:rsidRDefault="009F7E0C" w:rsidP="009F56AE">
      <w:pPr>
        <w:pStyle w:val="BodyText"/>
      </w:pPr>
      <w:r w:rsidRPr="002F4EF5">
        <w:t xml:space="preserve">+ </w:t>
      </w:r>
      <w:r w:rsidR="00CE08D5" w:rsidRPr="002F4EF5">
        <w:t>Khởi động server</w:t>
      </w:r>
    </w:p>
    <w:p w14:paraId="4BA76119" w14:textId="0B3506C8" w:rsidR="00CE08D5" w:rsidRPr="002F4EF5" w:rsidRDefault="009F7E0C" w:rsidP="009F56AE">
      <w:pPr>
        <w:pStyle w:val="BodyText"/>
      </w:pPr>
      <w:r w:rsidRPr="002F4EF5">
        <w:t xml:space="preserve">+ </w:t>
      </w:r>
      <w:r w:rsidR="00CE08D5" w:rsidRPr="002F4EF5">
        <w:t>Kiểm tra các chức năng</w:t>
      </w:r>
    </w:p>
    <w:p w14:paraId="6F44D000" w14:textId="3E32391B" w:rsidR="00CE08D5" w:rsidRPr="002F4EF5" w:rsidRDefault="009F7E0C" w:rsidP="009F56AE">
      <w:pPr>
        <w:pStyle w:val="BodyText"/>
      </w:pPr>
      <w:r w:rsidRPr="002F4EF5">
        <w:lastRenderedPageBreak/>
        <w:t xml:space="preserve">+ </w:t>
      </w:r>
      <w:r w:rsidR="00CE08D5" w:rsidRPr="002F4EF5">
        <w:t>Xử lý lỗi nếu có</w:t>
      </w:r>
    </w:p>
    <w:p w14:paraId="3DEC7AA0" w14:textId="22CE50D0" w:rsidR="00CE08D5" w:rsidRPr="00D75BE6" w:rsidRDefault="00540C63" w:rsidP="00D75BE6">
      <w:pPr>
        <w:pStyle w:val="Heading3"/>
        <w:rPr>
          <w:b w:val="0"/>
          <w:bCs w:val="0"/>
        </w:rPr>
      </w:pPr>
      <w:bookmarkStart w:id="25" w:name="_Toc199184890"/>
      <w:r w:rsidRPr="00D75BE6">
        <w:rPr>
          <w:b w:val="0"/>
          <w:bCs w:val="0"/>
        </w:rPr>
        <w:t>4</w:t>
      </w:r>
      <w:r w:rsidR="00CE08D5" w:rsidRPr="00D75BE6">
        <w:rPr>
          <w:b w:val="0"/>
          <w:bCs w:val="0"/>
        </w:rPr>
        <w:t>.2. Cách thức cài đặt</w:t>
      </w:r>
      <w:bookmarkEnd w:id="25"/>
    </w:p>
    <w:p w14:paraId="342911E2" w14:textId="62B3A502"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Cài đặt Python:</w:t>
      </w:r>
    </w:p>
    <w:p w14:paraId="269FE910" w14:textId="413FC3FF" w:rsidR="00CE08D5" w:rsidRPr="002F4EF5" w:rsidRDefault="009F7E0C" w:rsidP="009F56AE">
      <w:pPr>
        <w:pStyle w:val="BodyText"/>
      </w:pPr>
      <w:r w:rsidRPr="002F4EF5">
        <w:t xml:space="preserve">+ </w:t>
      </w:r>
      <w:r w:rsidR="00CE08D5" w:rsidRPr="002F4EF5">
        <w:t>Tải Python từ python.org</w:t>
      </w:r>
    </w:p>
    <w:p w14:paraId="5FBCDC1C" w14:textId="5BF64649" w:rsidR="00CE08D5" w:rsidRPr="002F4EF5" w:rsidRDefault="009F7E0C" w:rsidP="009F56AE">
      <w:pPr>
        <w:pStyle w:val="BodyText"/>
      </w:pPr>
      <w:r w:rsidRPr="002F4EF5">
        <w:t xml:space="preserve">+ </w:t>
      </w:r>
      <w:r w:rsidR="00CE08D5" w:rsidRPr="002F4EF5">
        <w:t>Chọn phiên bản 3.8 trở lên</w:t>
      </w:r>
    </w:p>
    <w:p w14:paraId="6B54FB15" w14:textId="3B21EEF5" w:rsidR="00CE08D5" w:rsidRPr="002F4EF5" w:rsidRDefault="009F7E0C" w:rsidP="009F56AE">
      <w:pPr>
        <w:pStyle w:val="BodyText"/>
      </w:pPr>
      <w:r w:rsidRPr="002F4EF5">
        <w:t xml:space="preserve">+ </w:t>
      </w:r>
      <w:r w:rsidR="00CE08D5" w:rsidRPr="002F4EF5">
        <w:t>Cài đặt với tùy chọn "Add Python to PATH"</w:t>
      </w:r>
    </w:p>
    <w:p w14:paraId="36313776" w14:textId="61533BE2"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Cài đặt Git:</w:t>
      </w:r>
    </w:p>
    <w:p w14:paraId="192973D3" w14:textId="18FD4340" w:rsidR="00CE08D5" w:rsidRPr="002F4EF5" w:rsidRDefault="009F7E0C" w:rsidP="009F56AE">
      <w:pPr>
        <w:pStyle w:val="BodyText"/>
      </w:pPr>
      <w:r w:rsidRPr="002F4EF5">
        <w:t xml:space="preserve">+ </w:t>
      </w:r>
      <w:r w:rsidR="00CE08D5" w:rsidRPr="002F4EF5">
        <w:t>Tải Git từ git-scm.com</w:t>
      </w:r>
    </w:p>
    <w:p w14:paraId="664D23D7" w14:textId="5AAD4A4A" w:rsidR="00CE08D5" w:rsidRPr="002F4EF5" w:rsidRDefault="009F7E0C" w:rsidP="009F56AE">
      <w:pPr>
        <w:pStyle w:val="BodyText"/>
      </w:pPr>
      <w:r w:rsidRPr="002F4EF5">
        <w:t xml:space="preserve">+ </w:t>
      </w:r>
      <w:r w:rsidR="00CE08D5" w:rsidRPr="002F4EF5">
        <w:t>Cài đặt với các tùy chọn mặc định</w:t>
      </w:r>
    </w:p>
    <w:p w14:paraId="3864E62B" w14:textId="58E3CC9A" w:rsidR="00CE08D5" w:rsidRPr="002F4EF5" w:rsidRDefault="009F7E0C" w:rsidP="009F56AE">
      <w:pPr>
        <w:pStyle w:val="BodyText"/>
      </w:pPr>
      <w:r w:rsidRPr="002F4EF5">
        <w:t xml:space="preserve">+ </w:t>
      </w:r>
      <w:r w:rsidR="00CE08D5" w:rsidRPr="002F4EF5">
        <w:t>Kiểm tra cài đặt bằng lệnh "git --version"</w:t>
      </w:r>
    </w:p>
    <w:p w14:paraId="11DECB27" w14:textId="7983EE30"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Clone project:</w:t>
      </w:r>
    </w:p>
    <w:p w14:paraId="2B244E3E" w14:textId="4F441995" w:rsidR="00CE08D5" w:rsidRPr="002F4EF5" w:rsidRDefault="009F7E0C" w:rsidP="009F56AE">
      <w:pPr>
        <w:pStyle w:val="BodyText"/>
      </w:pPr>
      <w:r w:rsidRPr="002F4EF5">
        <w:t xml:space="preserve">+ </w:t>
      </w:r>
      <w:r w:rsidR="00CE08D5" w:rsidRPr="002F4EF5">
        <w:t>Mở Command Prompt hoặc PowerShell</w:t>
      </w:r>
    </w:p>
    <w:p w14:paraId="2ADA6768" w14:textId="5CCCF0A6" w:rsidR="00CE08D5" w:rsidRPr="002F4EF5" w:rsidRDefault="009F7E0C" w:rsidP="009F56AE">
      <w:pPr>
        <w:pStyle w:val="BodyText"/>
      </w:pPr>
      <w:r w:rsidRPr="002F4EF5">
        <w:t xml:space="preserve">+ </w:t>
      </w:r>
      <w:r w:rsidR="00CE08D5" w:rsidRPr="002F4EF5">
        <w:t>Chạy lệnh: git clone https://github.com/your-repo/medical-records.git</w:t>
      </w:r>
    </w:p>
    <w:p w14:paraId="17BDD42E" w14:textId="4C644BA4" w:rsidR="00CE08D5" w:rsidRPr="002F4EF5" w:rsidRDefault="009F7E0C" w:rsidP="009F56AE">
      <w:pPr>
        <w:pStyle w:val="BodyText"/>
      </w:pPr>
      <w:r w:rsidRPr="002F4EF5">
        <w:t xml:space="preserve">+ </w:t>
      </w:r>
      <w:r w:rsidR="00CE08D5" w:rsidRPr="002F4EF5">
        <w:t>Di chuyển vào thư mục project: cd medical-records</w:t>
      </w:r>
    </w:p>
    <w:p w14:paraId="6881A28E" w14:textId="014C132F"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Tạo môi trường ảo:</w:t>
      </w:r>
    </w:p>
    <w:p w14:paraId="5046041E" w14:textId="3E1BBC1A" w:rsidR="00CE08D5" w:rsidRPr="002F4EF5" w:rsidRDefault="009F7E0C" w:rsidP="009F56AE">
      <w:pPr>
        <w:pStyle w:val="BodyText"/>
      </w:pPr>
      <w:r w:rsidRPr="002F4EF5">
        <w:t xml:space="preserve">+ </w:t>
      </w:r>
      <w:r w:rsidR="00CE08D5" w:rsidRPr="002F4EF5">
        <w:t>Chạy lệnh: python -m venv venv</w:t>
      </w:r>
    </w:p>
    <w:p w14:paraId="2918C745" w14:textId="6E647DD4" w:rsidR="00CE08D5" w:rsidRPr="002F4EF5" w:rsidRDefault="009F7E0C" w:rsidP="009F56AE">
      <w:pPr>
        <w:pStyle w:val="BodyText"/>
      </w:pPr>
      <w:r w:rsidRPr="002F4EF5">
        <w:t xml:space="preserve">+ </w:t>
      </w:r>
      <w:r w:rsidR="00CE08D5" w:rsidRPr="002F4EF5">
        <w:t>Kích hoạt môi trường:</w:t>
      </w:r>
    </w:p>
    <w:p w14:paraId="36A169C6" w14:textId="3B25A160" w:rsidR="00CE08D5" w:rsidRPr="002F4EF5" w:rsidRDefault="009F7E0C" w:rsidP="009F56AE">
      <w:pPr>
        <w:pStyle w:val="BodyText"/>
      </w:pPr>
      <w:r w:rsidRPr="002F4EF5">
        <w:t xml:space="preserve">+ </w:t>
      </w:r>
      <w:r w:rsidR="00CE08D5" w:rsidRPr="002F4EF5">
        <w:t>Windows: venv\Scripts\activate</w:t>
      </w:r>
    </w:p>
    <w:p w14:paraId="6963A43F" w14:textId="5313390B" w:rsidR="00CE08D5" w:rsidRPr="002F4EF5" w:rsidRDefault="009F7E0C" w:rsidP="009F56AE">
      <w:pPr>
        <w:pStyle w:val="BodyText"/>
      </w:pPr>
      <w:r w:rsidRPr="002F4EF5">
        <w:t xml:space="preserve">+ </w:t>
      </w:r>
      <w:r w:rsidR="00CE08D5" w:rsidRPr="002F4EF5">
        <w:t>Linux/Mac: source venv/bin/activate</w:t>
      </w:r>
    </w:p>
    <w:p w14:paraId="2EA1047E" w14:textId="0B2108C4"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Cài đặt dependencies:</w:t>
      </w:r>
    </w:p>
    <w:p w14:paraId="7236160F" w14:textId="70654A59" w:rsidR="00CE08D5" w:rsidRPr="002F4EF5" w:rsidRDefault="009F7E0C" w:rsidP="009F56AE">
      <w:pPr>
        <w:pStyle w:val="BodyText"/>
      </w:pPr>
      <w:r w:rsidRPr="002F4EF5">
        <w:t xml:space="preserve">+ </w:t>
      </w:r>
      <w:r w:rsidR="00CE08D5" w:rsidRPr="002F4EF5">
        <w:t>Chạy lệnh: pip install -r requirements.txt</w:t>
      </w:r>
    </w:p>
    <w:p w14:paraId="1FF937CF" w14:textId="19CDAF73" w:rsidR="00CE08D5" w:rsidRPr="002F4EF5" w:rsidRDefault="009F7E0C" w:rsidP="009F56AE">
      <w:pPr>
        <w:pStyle w:val="BodyText"/>
      </w:pPr>
      <w:r w:rsidRPr="002F4EF5">
        <w:lastRenderedPageBreak/>
        <w:t xml:space="preserve">+ </w:t>
      </w:r>
      <w:r w:rsidR="00CE08D5" w:rsidRPr="002F4EF5">
        <w:t>Đợi quá trình cài đặt hoàn tất</w:t>
      </w:r>
    </w:p>
    <w:p w14:paraId="36DECB81" w14:textId="16BCAB49" w:rsidR="00CE08D5" w:rsidRPr="002F4EF5" w:rsidRDefault="009F7E0C" w:rsidP="009F56AE">
      <w:pPr>
        <w:pStyle w:val="BodyText"/>
      </w:pPr>
      <w:r w:rsidRPr="002F4EF5">
        <w:t xml:space="preserve">+ </w:t>
      </w:r>
      <w:r w:rsidR="00CE08D5" w:rsidRPr="002F4EF5">
        <w:t>Kiểm tra các package đã cài đặt</w:t>
      </w:r>
    </w:p>
    <w:p w14:paraId="1C31DC65" w14:textId="5577FE06" w:rsidR="00CE08D5" w:rsidRPr="00D75BE6" w:rsidRDefault="00540C63" w:rsidP="00D75BE6">
      <w:pPr>
        <w:pStyle w:val="Heading3"/>
        <w:rPr>
          <w:b w:val="0"/>
          <w:bCs w:val="0"/>
        </w:rPr>
      </w:pPr>
      <w:bookmarkStart w:id="26" w:name="_Toc199184891"/>
      <w:r w:rsidRPr="00D75BE6">
        <w:rPr>
          <w:b w:val="0"/>
          <w:bCs w:val="0"/>
        </w:rPr>
        <w:t>4</w:t>
      </w:r>
      <w:r w:rsidR="00CE08D5" w:rsidRPr="00D75BE6">
        <w:rPr>
          <w:b w:val="0"/>
          <w:bCs w:val="0"/>
        </w:rPr>
        <w:t>.3. Chạy ứng dụng</w:t>
      </w:r>
      <w:bookmarkEnd w:id="26"/>
    </w:p>
    <w:p w14:paraId="789634C7" w14:textId="0233EE7F" w:rsidR="009F56AE" w:rsidRPr="002F4EF5" w:rsidRDefault="009F56AE" w:rsidP="009F56AE">
      <w:pPr>
        <w:pStyle w:val="BodyText"/>
        <w:ind w:firstLine="284"/>
      </w:pPr>
      <w:r w:rsidRPr="002F4EF5">
        <w:t>Có 2 cách để chạy ứng dụng:</w:t>
      </w:r>
    </w:p>
    <w:p w14:paraId="31488676" w14:textId="542BDEED" w:rsidR="00CE08D5" w:rsidRPr="002F4EF5" w:rsidRDefault="009F56AE" w:rsidP="009F56AE">
      <w:pPr>
        <w:pStyle w:val="BodyText"/>
        <w:ind w:firstLine="284"/>
        <w:rPr>
          <w:i/>
          <w:iCs/>
          <w:u w:val="single"/>
        </w:rPr>
      </w:pPr>
      <w:r w:rsidRPr="002F4EF5">
        <w:rPr>
          <w:i/>
          <w:iCs/>
          <w:u w:val="single"/>
        </w:rPr>
        <w:t>- Cách 1:</w:t>
      </w:r>
      <w:r w:rsidRPr="002F4EF5">
        <w:t xml:space="preserve"> </w:t>
      </w:r>
      <w:r w:rsidR="00CE08D5" w:rsidRPr="002F4EF5">
        <w:t>Chạy lệnh</w:t>
      </w:r>
      <w:r w:rsidRPr="002F4EF5">
        <w:t xml:space="preserve"> ```</w:t>
      </w:r>
      <w:r w:rsidR="00CE08D5" w:rsidRPr="002F4EF5">
        <w:t>python run.py</w:t>
      </w:r>
      <w:r w:rsidRPr="002F4EF5">
        <w:t>```</w:t>
      </w:r>
    </w:p>
    <w:p w14:paraId="465B2147" w14:textId="162BB465" w:rsidR="00CE08D5" w:rsidRPr="002F4EF5" w:rsidRDefault="009F7E0C" w:rsidP="009F56AE">
      <w:pPr>
        <w:pStyle w:val="BodyText"/>
      </w:pPr>
      <w:r w:rsidRPr="002F4EF5">
        <w:t xml:space="preserve">+ </w:t>
      </w:r>
      <w:r w:rsidR="00CE08D5" w:rsidRPr="002F4EF5">
        <w:t>Lệnh này sẽ tự động:</w:t>
      </w:r>
    </w:p>
    <w:p w14:paraId="3118746A" w14:textId="102ADE26" w:rsidR="00CE08D5" w:rsidRPr="002F4EF5" w:rsidRDefault="009F7E0C" w:rsidP="009F56AE">
      <w:pPr>
        <w:pStyle w:val="BodyText"/>
      </w:pPr>
      <w:r w:rsidRPr="002F4EF5">
        <w:t xml:space="preserve">+ </w:t>
      </w:r>
      <w:r w:rsidR="00CE08D5" w:rsidRPr="002F4EF5">
        <w:t>Tạo database</w:t>
      </w:r>
    </w:p>
    <w:p w14:paraId="1236D543" w14:textId="23F10ABD" w:rsidR="00CE08D5" w:rsidRPr="002F4EF5" w:rsidRDefault="009F7E0C" w:rsidP="009F56AE">
      <w:pPr>
        <w:pStyle w:val="BodyText"/>
      </w:pPr>
      <w:r w:rsidRPr="002F4EF5">
        <w:t xml:space="preserve">+ </w:t>
      </w:r>
      <w:r w:rsidR="00CE08D5" w:rsidRPr="002F4EF5">
        <w:t>Tạo các bảng cần thiết</w:t>
      </w:r>
    </w:p>
    <w:p w14:paraId="5CA01B25" w14:textId="33A82B11" w:rsidR="00CE08D5" w:rsidRPr="002F4EF5" w:rsidRDefault="009F7E0C" w:rsidP="009F56AE">
      <w:pPr>
        <w:pStyle w:val="BodyText"/>
      </w:pPr>
      <w:r w:rsidRPr="002F4EF5">
        <w:t xml:space="preserve">+ </w:t>
      </w:r>
      <w:r w:rsidR="00CE08D5" w:rsidRPr="002F4EF5">
        <w:t>Tạo tài khoản admin mặc định (username: admin, password: admin)</w:t>
      </w:r>
    </w:p>
    <w:p w14:paraId="4E08C3BF" w14:textId="0425010B" w:rsidR="00CE08D5" w:rsidRPr="002F4EF5" w:rsidRDefault="009F7E0C" w:rsidP="009F56AE">
      <w:pPr>
        <w:pStyle w:val="BodyText"/>
      </w:pPr>
      <w:r w:rsidRPr="002F4EF5">
        <w:t xml:space="preserve">+ </w:t>
      </w:r>
      <w:r w:rsidR="00CE08D5" w:rsidRPr="002F4EF5">
        <w:t xml:space="preserve">Ứng dụng sẽ chạy tại </w:t>
      </w:r>
      <w:hyperlink r:id="rId21" w:history="1">
        <w:r w:rsidR="00C16A91" w:rsidRPr="002F4EF5">
          <w:rPr>
            <w:rStyle w:val="Hyperlink"/>
            <w:color w:val="000000" w:themeColor="text1"/>
            <w:szCs w:val="26"/>
          </w:rPr>
          <w:t>http://localhost:5000</w:t>
        </w:r>
      </w:hyperlink>
    </w:p>
    <w:p w14:paraId="7FF6DA35" w14:textId="44697759" w:rsidR="0088437C" w:rsidRPr="002F4EF5" w:rsidRDefault="009F56AE" w:rsidP="009F56AE">
      <w:pPr>
        <w:pStyle w:val="BodyText"/>
        <w:ind w:firstLine="284"/>
        <w:rPr>
          <w:i/>
          <w:iCs/>
          <w:u w:val="single"/>
        </w:rPr>
      </w:pPr>
      <w:r w:rsidRPr="002F4EF5">
        <w:rPr>
          <w:i/>
          <w:iCs/>
          <w:u w:val="single"/>
        </w:rPr>
        <w:t>- Cách 2:</w:t>
      </w:r>
      <w:r w:rsidRPr="002F4EF5">
        <w:t xml:space="preserve"> </w:t>
      </w:r>
      <w:r w:rsidR="00C16A91" w:rsidRPr="002F4EF5">
        <w:t>chạy file “setup-and-run.ps1”</w:t>
      </w:r>
      <w:r w:rsidR="00C16A91" w:rsidRPr="002F4EF5">
        <w:rPr>
          <w:i/>
          <w:iCs/>
          <w:u w:val="single"/>
        </w:rPr>
        <w:t xml:space="preserve"> </w:t>
      </w:r>
    </w:p>
    <w:p w14:paraId="14D9CD03" w14:textId="2E6272D1" w:rsidR="00CE08D5" w:rsidRPr="002F4EF5" w:rsidRDefault="00540C63" w:rsidP="0088437C">
      <w:pPr>
        <w:pStyle w:val="Heading2"/>
        <w:rPr>
          <w:b w:val="0"/>
          <w:bCs w:val="0"/>
        </w:rPr>
      </w:pPr>
      <w:bookmarkStart w:id="27" w:name="_Toc199184892"/>
      <w:r w:rsidRPr="002F4EF5">
        <w:rPr>
          <w:b w:val="0"/>
          <w:bCs w:val="0"/>
        </w:rPr>
        <w:t>5</w:t>
      </w:r>
      <w:r w:rsidR="0088437C" w:rsidRPr="002F4EF5">
        <w:rPr>
          <w:b w:val="0"/>
          <w:bCs w:val="0"/>
        </w:rPr>
        <w:t>. Kiểm thử</w:t>
      </w:r>
      <w:bookmarkEnd w:id="27"/>
    </w:p>
    <w:p w14:paraId="00B37CB4" w14:textId="2CF3F592" w:rsidR="00CE08D5" w:rsidRPr="002F4EF5" w:rsidRDefault="00540C63" w:rsidP="00394ABD">
      <w:pPr>
        <w:pStyle w:val="Heading3"/>
        <w:rPr>
          <w:b w:val="0"/>
          <w:bCs w:val="0"/>
        </w:rPr>
      </w:pPr>
      <w:bookmarkStart w:id="28" w:name="_Toc199184893"/>
      <w:r w:rsidRPr="002F4EF5">
        <w:rPr>
          <w:b w:val="0"/>
          <w:bCs w:val="0"/>
        </w:rPr>
        <w:t>5</w:t>
      </w:r>
      <w:r w:rsidR="0088437C" w:rsidRPr="002F4EF5">
        <w:rPr>
          <w:b w:val="0"/>
          <w:bCs w:val="0"/>
        </w:rPr>
        <w:t>.1 Thực hiện kiểm thử chức năng (Functional Testing)</w:t>
      </w:r>
      <w:bookmarkEnd w:id="28"/>
    </w:p>
    <w:p w14:paraId="025FFEAE" w14:textId="7E7E2AAB" w:rsidR="00394ABD" w:rsidRPr="002F4EF5" w:rsidRDefault="009F56AE" w:rsidP="00FD2014">
      <w:pPr>
        <w:pStyle w:val="BodyText"/>
        <w:ind w:firstLine="284"/>
      </w:pPr>
      <w:r w:rsidRPr="002F4EF5">
        <w:rPr>
          <w:i/>
          <w:iCs/>
          <w:u w:val="single"/>
        </w:rPr>
        <w:t xml:space="preserve">- </w:t>
      </w:r>
      <w:r w:rsidR="00394ABD" w:rsidRPr="002F4EF5">
        <w:rPr>
          <w:i/>
          <w:iCs/>
          <w:u w:val="single"/>
        </w:rPr>
        <w:t>Mục tiêu:</w:t>
      </w:r>
      <w:r w:rsidRPr="002F4EF5">
        <w:t xml:space="preserve"> </w:t>
      </w:r>
      <w:r w:rsidR="00394ABD" w:rsidRPr="002F4EF5">
        <w:t>Kiểm thử chức năng ( Functional Testing ) được thực hiện để xác minh rằng mọi chức năng của hệ thống "Medical Records System" hoạt động đúng như mong đợi và đáp ứng các yêu cầu đã được định nghĩa. Quá trình này tập trung vào việc kiểm tra các kịch bản sử dụng chính của từng vai trò người dùng (Bệnh nhân, Bác sĩ, Quản trị viên) cũng như các tính năng chung của hệ thống.</w:t>
      </w:r>
    </w:p>
    <w:p w14:paraId="37BA1933" w14:textId="00683687" w:rsidR="00394ABD" w:rsidRPr="002F4EF5" w:rsidRDefault="009F56AE" w:rsidP="00FD2014">
      <w:pPr>
        <w:pStyle w:val="BodyText"/>
        <w:ind w:firstLine="284"/>
        <w:rPr>
          <w:i/>
          <w:iCs/>
          <w:u w:val="single"/>
        </w:rPr>
      </w:pPr>
      <w:r w:rsidRPr="002F4EF5">
        <w:rPr>
          <w:i/>
          <w:iCs/>
          <w:u w:val="single"/>
        </w:rPr>
        <w:t xml:space="preserve">- </w:t>
      </w:r>
      <w:r w:rsidR="00394ABD" w:rsidRPr="002F4EF5">
        <w:rPr>
          <w:i/>
          <w:iCs/>
          <w:u w:val="single"/>
        </w:rPr>
        <w:t>Phương pháp và Công cụ:</w:t>
      </w:r>
    </w:p>
    <w:p w14:paraId="79659803" w14:textId="27AAD650" w:rsidR="00394ABD" w:rsidRPr="002F4EF5" w:rsidRDefault="00FD2014" w:rsidP="009F56AE">
      <w:pPr>
        <w:pStyle w:val="BodyText"/>
      </w:pPr>
      <w:r w:rsidRPr="002F4EF5">
        <w:t xml:space="preserve">+ </w:t>
      </w:r>
      <w:r w:rsidR="00394ABD" w:rsidRPr="002F4EF5">
        <w:t>Các ca kiểm thử chức năng được viết trong file test/test_functional.py.</w:t>
      </w:r>
    </w:p>
    <w:p w14:paraId="49859DCE" w14:textId="0F3954B3" w:rsidR="00394ABD" w:rsidRPr="002F4EF5" w:rsidRDefault="00FD2014" w:rsidP="009F56AE">
      <w:pPr>
        <w:pStyle w:val="BodyText"/>
      </w:pPr>
      <w:r w:rsidRPr="002F4EF5">
        <w:t xml:space="preserve">+ </w:t>
      </w:r>
      <w:r w:rsidR="00394ABD" w:rsidRPr="002F4EF5">
        <w:t>Sử dụng thư viện unittest của Python làm nền tảng để xây dựng các ca kiểm thử.</w:t>
      </w:r>
    </w:p>
    <w:p w14:paraId="2603C546" w14:textId="5E7A8ACF" w:rsidR="00394ABD" w:rsidRPr="002F4EF5" w:rsidRDefault="00FD2014" w:rsidP="009F56AE">
      <w:pPr>
        <w:pStyle w:val="BodyText"/>
      </w:pPr>
      <w:r w:rsidRPr="002F4EF5">
        <w:t>+ P</w:t>
      </w:r>
      <w:r w:rsidR="00394ABD" w:rsidRPr="002F4EF5">
        <w:t xml:space="preserve">ytest được sử dụng làm trình chạy kiểm thử, cung cấp kết quả chi tiết về trạng </w:t>
      </w:r>
      <w:r w:rsidR="00394ABD" w:rsidRPr="002F4EF5">
        <w:lastRenderedPageBreak/>
        <w:t>thái của từng ca kiểm thử.</w:t>
      </w:r>
    </w:p>
    <w:p w14:paraId="79B3D54F" w14:textId="1D1EC10B" w:rsidR="00394ABD" w:rsidRPr="002F4EF5" w:rsidRDefault="00FD2014" w:rsidP="009F56AE">
      <w:pPr>
        <w:pStyle w:val="BodyText"/>
      </w:pPr>
      <w:r w:rsidRPr="002F4EF5">
        <w:t xml:space="preserve">+ </w:t>
      </w:r>
      <w:r w:rsidR="00394ABD" w:rsidRPr="002F4EF5">
        <w:t>Môi trường kiểm thử được thiết lập với cấu hình riêng (TestingConfig) để đảm bảo tính độc lập và không ảnh hưởng đến dữ liệu thực tế, ví dụ như sử dụng cơ sở dữ liệu SQLite trong bộ nhớ (sqlite:///:memory:).</w:t>
      </w:r>
    </w:p>
    <w:p w14:paraId="5F7535C9" w14:textId="556578AF" w:rsidR="00394ABD" w:rsidRPr="002F4EF5" w:rsidRDefault="00FD2014" w:rsidP="00143B59">
      <w:pPr>
        <w:pStyle w:val="BodyText"/>
        <w:rPr>
          <w:i/>
          <w:iCs/>
          <w:u w:val="single"/>
        </w:rPr>
      </w:pPr>
      <w:r w:rsidRPr="002F4EF5">
        <w:rPr>
          <w:i/>
          <w:iCs/>
          <w:u w:val="single"/>
        </w:rPr>
        <w:t xml:space="preserve">- </w:t>
      </w:r>
      <w:r w:rsidR="00394ABD" w:rsidRPr="002F4EF5">
        <w:rPr>
          <w:i/>
          <w:iCs/>
          <w:u w:val="single"/>
        </w:rPr>
        <w:t>Phạm vi Kiểm thử:</w:t>
      </w:r>
    </w:p>
    <w:p w14:paraId="2E9D4986" w14:textId="4269C9E5" w:rsidR="00394ABD" w:rsidRPr="002F4EF5" w:rsidRDefault="00143B59" w:rsidP="009F56AE">
      <w:pPr>
        <w:pStyle w:val="BodyText"/>
        <w:rPr>
          <w:i/>
          <w:iCs/>
          <w:u w:val="single"/>
        </w:rPr>
      </w:pPr>
      <w:r w:rsidRPr="002F4EF5">
        <w:rPr>
          <w:i/>
          <w:iCs/>
          <w:u w:val="single"/>
        </w:rPr>
        <w:t xml:space="preserve">+ </w:t>
      </w:r>
      <w:r w:rsidR="00394ABD" w:rsidRPr="002F4EF5">
        <w:rPr>
          <w:i/>
          <w:iCs/>
          <w:u w:val="single"/>
        </w:rPr>
        <w:t xml:space="preserve">Quản lý Truy cập Hệ thống: </w:t>
      </w:r>
    </w:p>
    <w:p w14:paraId="631A5A91" w14:textId="77777777" w:rsidR="00394ABD" w:rsidRPr="002F4EF5" w:rsidRDefault="00394ABD">
      <w:pPr>
        <w:pStyle w:val="BodyText"/>
        <w:numPr>
          <w:ilvl w:val="0"/>
          <w:numId w:val="1"/>
        </w:numPr>
      </w:pPr>
      <w:r w:rsidRPr="002F4EF5">
        <w:t>test_home_page: Kiểm tra khả năng truy cập trang chủ.</w:t>
      </w:r>
    </w:p>
    <w:p w14:paraId="0511520F" w14:textId="77777777" w:rsidR="00394ABD" w:rsidRPr="002F4EF5" w:rsidRDefault="00394ABD">
      <w:pPr>
        <w:pStyle w:val="BodyText"/>
        <w:numPr>
          <w:ilvl w:val="0"/>
          <w:numId w:val="1"/>
        </w:numPr>
      </w:pPr>
      <w:r w:rsidRPr="002F4EF5">
        <w:t>test_user_registration: Kiểm tra quy trình đăng ký tài khoản người dùng mới.</w:t>
      </w:r>
    </w:p>
    <w:p w14:paraId="0485B3B6" w14:textId="77777777" w:rsidR="00394ABD" w:rsidRPr="002F4EF5" w:rsidRDefault="00394ABD">
      <w:pPr>
        <w:pStyle w:val="BodyText"/>
        <w:numPr>
          <w:ilvl w:val="0"/>
          <w:numId w:val="1"/>
        </w:numPr>
      </w:pPr>
      <w:r w:rsidRPr="002F4EF5">
        <w:t>test_user_login: Kiểm tra quy trình đăng nhập của người dùng.</w:t>
      </w:r>
    </w:p>
    <w:p w14:paraId="2279C13E" w14:textId="47753D79" w:rsidR="00143B59" w:rsidRPr="002F4EF5" w:rsidRDefault="00394ABD">
      <w:pPr>
        <w:pStyle w:val="BodyText"/>
        <w:numPr>
          <w:ilvl w:val="0"/>
          <w:numId w:val="1"/>
        </w:numPr>
      </w:pPr>
      <w:r w:rsidRPr="002F4EF5">
        <w:t>test_user_logout: Kiểm tra quy trình đăng xuất của người dùng.</w:t>
      </w:r>
    </w:p>
    <w:p w14:paraId="394EFB68" w14:textId="390CAB92" w:rsidR="00394ABD" w:rsidRPr="002F4EF5" w:rsidRDefault="00143B59" w:rsidP="00143B59">
      <w:pPr>
        <w:pStyle w:val="BodyText"/>
        <w:rPr>
          <w:i/>
          <w:iCs/>
          <w:u w:val="single"/>
        </w:rPr>
      </w:pPr>
      <w:r w:rsidRPr="002F4EF5">
        <w:rPr>
          <w:i/>
          <w:iCs/>
          <w:u w:val="single"/>
        </w:rPr>
        <w:t xml:space="preserve">+ </w:t>
      </w:r>
      <w:r w:rsidR="00394ABD" w:rsidRPr="002F4EF5">
        <w:rPr>
          <w:i/>
          <w:iCs/>
          <w:u w:val="single"/>
        </w:rPr>
        <w:t xml:space="preserve">Chức năng của Quản trị viên (Admin): </w:t>
      </w:r>
    </w:p>
    <w:p w14:paraId="260F8B4A" w14:textId="77777777" w:rsidR="00394ABD" w:rsidRPr="002F4EF5" w:rsidRDefault="00394ABD">
      <w:pPr>
        <w:pStyle w:val="BodyText"/>
        <w:numPr>
          <w:ilvl w:val="0"/>
          <w:numId w:val="2"/>
        </w:numPr>
      </w:pPr>
      <w:r w:rsidRPr="002F4EF5">
        <w:t>test_admin_dashboard: Kiểm tra khả năng truy cập vào trang quản trị.</w:t>
      </w:r>
    </w:p>
    <w:p w14:paraId="3D5F6CCD" w14:textId="77777777" w:rsidR="00394ABD" w:rsidRPr="002F4EF5" w:rsidRDefault="00394ABD">
      <w:pPr>
        <w:pStyle w:val="BodyText"/>
        <w:numPr>
          <w:ilvl w:val="0"/>
          <w:numId w:val="2"/>
        </w:numPr>
      </w:pPr>
      <w:r w:rsidRPr="002F4EF5">
        <w:t>test_admin_login: Kiểm tra đăng nhập với tài khoản admin (mặc định hoặc được tạo).</w:t>
      </w:r>
    </w:p>
    <w:p w14:paraId="10DDC2ED" w14:textId="77777777" w:rsidR="00394ABD" w:rsidRPr="002F4EF5" w:rsidRDefault="00394ABD">
      <w:pPr>
        <w:pStyle w:val="BodyText"/>
        <w:numPr>
          <w:ilvl w:val="0"/>
          <w:numId w:val="2"/>
        </w:numPr>
      </w:pPr>
      <w:r w:rsidRPr="002F4EF5">
        <w:t>test_admin_manage_doctors: Kiểm tra chức năng quản lý tài khoản bác sĩ (ví dụ: thay đổi vai trò).</w:t>
      </w:r>
    </w:p>
    <w:p w14:paraId="268BB865" w14:textId="77777777" w:rsidR="00394ABD" w:rsidRPr="002F4EF5" w:rsidRDefault="00394ABD">
      <w:pPr>
        <w:pStyle w:val="BodyText"/>
        <w:numPr>
          <w:ilvl w:val="0"/>
          <w:numId w:val="2"/>
        </w:numPr>
      </w:pPr>
      <w:r w:rsidRPr="002F4EF5">
        <w:t>test_admin_manage_patients: Kiểm tra chức năng quản lý tài khoản bệnh nhân.</w:t>
      </w:r>
    </w:p>
    <w:p w14:paraId="592DBA4E" w14:textId="77777777" w:rsidR="00394ABD" w:rsidRPr="002F4EF5" w:rsidRDefault="00394ABD">
      <w:pPr>
        <w:pStyle w:val="BodyText"/>
        <w:numPr>
          <w:ilvl w:val="0"/>
          <w:numId w:val="2"/>
        </w:numPr>
      </w:pPr>
      <w:r w:rsidRPr="002F4EF5">
        <w:t>test_admin_manage_users: Kiểm tra chức năng quản lý người dùng nói chung.</w:t>
      </w:r>
    </w:p>
    <w:p w14:paraId="4A512458" w14:textId="77777777" w:rsidR="00394ABD" w:rsidRPr="002F4EF5" w:rsidRDefault="00394ABD">
      <w:pPr>
        <w:pStyle w:val="BodyText"/>
        <w:numPr>
          <w:ilvl w:val="0"/>
          <w:numId w:val="2"/>
        </w:numPr>
      </w:pPr>
      <w:r w:rsidRPr="002F4EF5">
        <w:t>test_admin_registration: Kiểm tra quy trình đăng ký hoặc tạo tài khoản admin.</w:t>
      </w:r>
    </w:p>
    <w:p w14:paraId="25EC0DED" w14:textId="77777777" w:rsidR="00394ABD" w:rsidRPr="002F4EF5" w:rsidRDefault="00394ABD">
      <w:pPr>
        <w:pStyle w:val="BodyText"/>
        <w:numPr>
          <w:ilvl w:val="0"/>
          <w:numId w:val="2"/>
        </w:numPr>
      </w:pPr>
      <w:r w:rsidRPr="002F4EF5">
        <w:lastRenderedPageBreak/>
        <w:t>test_admin_system_settings: Kiểm tra các cài đặt hệ thống mà admin có thể quản lý (nếu có, hoặc các trang quản trị chung).</w:t>
      </w:r>
    </w:p>
    <w:p w14:paraId="6BDEFB49" w14:textId="0FCBC06A" w:rsidR="00394ABD" w:rsidRPr="002F4EF5" w:rsidRDefault="00143B59" w:rsidP="009F56AE">
      <w:pPr>
        <w:pStyle w:val="BodyText"/>
        <w:rPr>
          <w:i/>
          <w:iCs/>
          <w:u w:val="single"/>
        </w:rPr>
      </w:pPr>
      <w:r w:rsidRPr="002F4EF5">
        <w:rPr>
          <w:i/>
          <w:iCs/>
          <w:u w:val="single"/>
        </w:rPr>
        <w:t xml:space="preserve">+ </w:t>
      </w:r>
      <w:r w:rsidR="00394ABD" w:rsidRPr="002F4EF5">
        <w:rPr>
          <w:i/>
          <w:iCs/>
          <w:u w:val="single"/>
        </w:rPr>
        <w:t xml:space="preserve">Chức năng của Bác sĩ (Doctor): </w:t>
      </w:r>
    </w:p>
    <w:p w14:paraId="645B1694" w14:textId="77777777" w:rsidR="00394ABD" w:rsidRPr="002F4EF5" w:rsidRDefault="00394ABD">
      <w:pPr>
        <w:pStyle w:val="BodyText"/>
        <w:numPr>
          <w:ilvl w:val="0"/>
          <w:numId w:val="3"/>
        </w:numPr>
      </w:pPr>
      <w:r w:rsidRPr="002F4EF5">
        <w:t>test_doctor_add_comment (hoặc send_notification): Kiểm tra chức năng gửi thông báo/nhận xét cho bệnh nhân.</w:t>
      </w:r>
    </w:p>
    <w:p w14:paraId="157E1DBC" w14:textId="77777777" w:rsidR="00394ABD" w:rsidRPr="002F4EF5" w:rsidRDefault="00394ABD">
      <w:pPr>
        <w:pStyle w:val="BodyText"/>
        <w:numPr>
          <w:ilvl w:val="0"/>
          <w:numId w:val="3"/>
        </w:numPr>
      </w:pPr>
      <w:r w:rsidRPr="002F4EF5">
        <w:t>test_doctor_login: Kiểm tra đăng nhập với tài khoản bác sĩ.</w:t>
      </w:r>
    </w:p>
    <w:p w14:paraId="22477357" w14:textId="77777777" w:rsidR="00394ABD" w:rsidRPr="002F4EF5" w:rsidRDefault="00394ABD">
      <w:pPr>
        <w:pStyle w:val="BodyText"/>
        <w:numPr>
          <w:ilvl w:val="0"/>
          <w:numId w:val="3"/>
        </w:numPr>
      </w:pPr>
      <w:r w:rsidRPr="002F4EF5">
        <w:t>test_doctor_registration: Kiểm tra quy trình đăng ký hoặc tạo tài khoản bác sĩ.</w:t>
      </w:r>
    </w:p>
    <w:p w14:paraId="2A20935E" w14:textId="77777777" w:rsidR="00394ABD" w:rsidRPr="002F4EF5" w:rsidRDefault="00394ABD">
      <w:pPr>
        <w:pStyle w:val="BodyText"/>
        <w:numPr>
          <w:ilvl w:val="0"/>
          <w:numId w:val="3"/>
        </w:numPr>
      </w:pPr>
      <w:r w:rsidRPr="002F4EF5">
        <w:t>test_doctor_view_patient_records: Kiểm tra chức năng xem hồ sơ bệnh án của bệnh nhân.</w:t>
      </w:r>
    </w:p>
    <w:p w14:paraId="3EC250EB" w14:textId="77777777" w:rsidR="00394ABD" w:rsidRPr="002F4EF5" w:rsidRDefault="00394ABD">
      <w:pPr>
        <w:pStyle w:val="BodyText"/>
        <w:numPr>
          <w:ilvl w:val="0"/>
          <w:numId w:val="3"/>
        </w:numPr>
      </w:pPr>
      <w:r w:rsidRPr="002F4EF5">
        <w:t>test_doctor_view_patients: Kiểm tra chức năng xem danh sách bệnh nhân.</w:t>
      </w:r>
    </w:p>
    <w:p w14:paraId="3FA7240F" w14:textId="77777777" w:rsidR="00394ABD" w:rsidRPr="002F4EF5" w:rsidRDefault="00394ABD">
      <w:pPr>
        <w:pStyle w:val="BodyText"/>
        <w:numPr>
          <w:ilvl w:val="0"/>
          <w:numId w:val="3"/>
        </w:numPr>
      </w:pPr>
      <w:r w:rsidRPr="002F4EF5">
        <w:t xml:space="preserve">Chức năng của Bệnh nhân (Patient): </w:t>
      </w:r>
    </w:p>
    <w:p w14:paraId="0A1F2161" w14:textId="77777777" w:rsidR="00394ABD" w:rsidRPr="002F4EF5" w:rsidRDefault="00394ABD">
      <w:pPr>
        <w:pStyle w:val="BodyText"/>
        <w:numPr>
          <w:ilvl w:val="0"/>
          <w:numId w:val="3"/>
        </w:numPr>
      </w:pPr>
      <w:r w:rsidRPr="002F4EF5">
        <w:t>test_notifications: Kiểm tra chức năng hiển thị và tương tác với thông báo.</w:t>
      </w:r>
    </w:p>
    <w:p w14:paraId="6750361E" w14:textId="77777777" w:rsidR="00394ABD" w:rsidRPr="002F4EF5" w:rsidRDefault="00394ABD">
      <w:pPr>
        <w:pStyle w:val="BodyText"/>
        <w:numPr>
          <w:ilvl w:val="0"/>
          <w:numId w:val="3"/>
        </w:numPr>
      </w:pPr>
      <w:r w:rsidRPr="002F4EF5">
        <w:t>test_patient_creation (liên quan đến new_record): Kiểm tra chức năng tạo mới hồ sơ bệnh án.</w:t>
      </w:r>
    </w:p>
    <w:p w14:paraId="0B38F95D" w14:textId="77777777" w:rsidR="00394ABD" w:rsidRPr="002F4EF5" w:rsidRDefault="00394ABD">
      <w:pPr>
        <w:pStyle w:val="BodyText"/>
        <w:numPr>
          <w:ilvl w:val="0"/>
          <w:numId w:val="3"/>
        </w:numPr>
      </w:pPr>
      <w:r w:rsidRPr="002F4EF5">
        <w:t>test_update_profile: Kiểm tra chức năng cập nhật thông tin cá nhân.</w:t>
      </w:r>
    </w:p>
    <w:p w14:paraId="23C31DCF" w14:textId="77777777" w:rsidR="00394ABD" w:rsidRPr="002F4EF5" w:rsidRDefault="00394ABD">
      <w:pPr>
        <w:pStyle w:val="BodyText"/>
        <w:numPr>
          <w:ilvl w:val="0"/>
          <w:numId w:val="3"/>
        </w:numPr>
      </w:pPr>
      <w:r w:rsidRPr="002F4EF5">
        <w:t>test_view_charts: Kiểm tra chức năng xem biểu đồ sức khỏe.</w:t>
      </w:r>
    </w:p>
    <w:p w14:paraId="0F5B4A72" w14:textId="77777777" w:rsidR="00394ABD" w:rsidRPr="002F4EF5" w:rsidRDefault="00394ABD">
      <w:pPr>
        <w:pStyle w:val="BodyText"/>
        <w:numPr>
          <w:ilvl w:val="0"/>
          <w:numId w:val="3"/>
        </w:numPr>
      </w:pPr>
      <w:r w:rsidRPr="002F4EF5">
        <w:t>test_view_records: Kiểm tra chức năng xem lại các hồ sơ bệnh án đã nhập.</w:t>
      </w:r>
    </w:p>
    <w:p w14:paraId="3C1DBFB2" w14:textId="77777777" w:rsidR="00143B59" w:rsidRPr="002F4EF5" w:rsidRDefault="00143B59" w:rsidP="00143B59">
      <w:pPr>
        <w:pStyle w:val="BodyText"/>
      </w:pPr>
    </w:p>
    <w:p w14:paraId="7F5C3B70" w14:textId="77777777" w:rsidR="00143B59" w:rsidRPr="002F4EF5" w:rsidRDefault="00143B59" w:rsidP="00143B59">
      <w:pPr>
        <w:pStyle w:val="BodyText"/>
      </w:pPr>
    </w:p>
    <w:p w14:paraId="7DD20A53" w14:textId="77777777" w:rsidR="00143B59" w:rsidRPr="002F4EF5" w:rsidRDefault="00143B59" w:rsidP="00143B59">
      <w:pPr>
        <w:pStyle w:val="BodyText"/>
      </w:pPr>
    </w:p>
    <w:p w14:paraId="0CEA8BDF" w14:textId="77777777" w:rsidR="00143B59" w:rsidRPr="002F4EF5" w:rsidRDefault="00143B59" w:rsidP="00143B59">
      <w:pPr>
        <w:pStyle w:val="BodyText"/>
      </w:pPr>
    </w:p>
    <w:p w14:paraId="2B199D23" w14:textId="19172F24" w:rsidR="00143B59" w:rsidRPr="002F4EF5" w:rsidRDefault="00143B59" w:rsidP="00143B59">
      <w:pPr>
        <w:pStyle w:val="BodyText"/>
        <w:rPr>
          <w:i/>
          <w:iCs/>
          <w:u w:val="single"/>
        </w:rPr>
      </w:pPr>
      <w:r w:rsidRPr="002F4EF5">
        <w:rPr>
          <w:i/>
          <w:iCs/>
          <w:u w:val="single"/>
        </w:rPr>
        <w:lastRenderedPageBreak/>
        <w:t xml:space="preserve">- </w:t>
      </w:r>
      <w:r w:rsidR="00394ABD" w:rsidRPr="002F4EF5">
        <w:rPr>
          <w:i/>
          <w:iCs/>
          <w:u w:val="single"/>
        </w:rPr>
        <w:t>Kết quả Thực hiện:</w:t>
      </w:r>
      <w:r w:rsidRPr="002F4EF5">
        <w:t xml:space="preserve"> </w:t>
      </w:r>
      <w:r w:rsidR="00394ABD" w:rsidRPr="002F4EF5">
        <w:t>Tổng cộng 21 ca kiểm thử chức năng đã được thu thập và thực thi</w:t>
      </w:r>
      <w:r w:rsidRPr="002F4EF5">
        <w:t xml:space="preserve">. </w:t>
      </w:r>
      <w:r w:rsidR="00394ABD" w:rsidRPr="002F4EF5">
        <w:t>Tất cả 21 ca kiểm thử đều thành côn</w:t>
      </w:r>
      <w:r w:rsidRPr="002F4EF5">
        <w:rPr>
          <w:noProof/>
        </w:rPr>
        <w:drawing>
          <wp:anchor distT="0" distB="0" distL="114300" distR="114300" simplePos="0" relativeHeight="251663360" behindDoc="0" locked="0" layoutInCell="1" allowOverlap="1" wp14:anchorId="297842DC" wp14:editId="0293A112">
            <wp:simplePos x="0" y="0"/>
            <wp:positionH relativeFrom="column">
              <wp:posOffset>-3175</wp:posOffset>
            </wp:positionH>
            <wp:positionV relativeFrom="paragraph">
              <wp:posOffset>568325</wp:posOffset>
            </wp:positionV>
            <wp:extent cx="5791835" cy="22739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91835" cy="2273935"/>
                    </a:xfrm>
                    <a:prstGeom prst="rect">
                      <a:avLst/>
                    </a:prstGeom>
                  </pic:spPr>
                </pic:pic>
              </a:graphicData>
            </a:graphic>
          </wp:anchor>
        </w:drawing>
      </w:r>
      <w:r w:rsidR="00394ABD" w:rsidRPr="002F4EF5">
        <w:t>g (PASSED), đạt tỷ lệ 100%.</w:t>
      </w:r>
    </w:p>
    <w:p w14:paraId="5305D4B0" w14:textId="77777777" w:rsidR="002F4EF5" w:rsidRDefault="00394ABD" w:rsidP="002F4EF5">
      <w:pPr>
        <w:pStyle w:val="BodyText"/>
        <w:spacing w:before="360"/>
        <w:jc w:val="center"/>
        <w:rPr>
          <w:i/>
          <w:iCs/>
        </w:rPr>
      </w:pPr>
      <w:r w:rsidRPr="002F4EF5">
        <w:rPr>
          <w:i/>
          <w:iCs/>
        </w:rPr>
        <w:t xml:space="preserve">Hình </w:t>
      </w:r>
      <w:r w:rsidR="002F4EF5" w:rsidRPr="002F4EF5">
        <w:rPr>
          <w:i/>
          <w:iCs/>
        </w:rPr>
        <w:t>5</w:t>
      </w:r>
      <w:r w:rsidRPr="002F4EF5">
        <w:rPr>
          <w:i/>
          <w:iCs/>
        </w:rPr>
        <w:t>.1 Kết quả chạy test Functional Testing</w:t>
      </w:r>
    </w:p>
    <w:p w14:paraId="72EB8E67" w14:textId="77777777" w:rsidR="00023AB3" w:rsidRDefault="00540C63" w:rsidP="00023AB3">
      <w:pPr>
        <w:pStyle w:val="Heading3"/>
        <w:rPr>
          <w:b w:val="0"/>
          <w:bCs w:val="0"/>
        </w:rPr>
      </w:pPr>
      <w:bookmarkStart w:id="29" w:name="_Toc199184894"/>
      <w:r w:rsidRPr="002F4EF5">
        <w:rPr>
          <w:b w:val="0"/>
          <w:bCs w:val="0"/>
        </w:rPr>
        <w:t>5</w:t>
      </w:r>
      <w:r w:rsidR="00394ABD" w:rsidRPr="002F4EF5">
        <w:rPr>
          <w:b w:val="0"/>
          <w:bCs w:val="0"/>
        </w:rPr>
        <w:t>.2 Thực hiện kiểm thử hiệu năng (Performance Testing)</w:t>
      </w:r>
      <w:bookmarkEnd w:id="29"/>
    </w:p>
    <w:p w14:paraId="2A8E8BEE" w14:textId="53ECAF97" w:rsidR="002F4EF5" w:rsidRPr="00023AB3" w:rsidRDefault="00023AB3" w:rsidP="00023AB3">
      <w:pPr>
        <w:pStyle w:val="BodyText"/>
        <w:ind w:firstLine="426"/>
        <w:rPr>
          <w:i/>
          <w:iCs/>
          <w:u w:val="single"/>
        </w:rPr>
      </w:pPr>
      <w:r w:rsidRPr="00023AB3">
        <w:rPr>
          <w:i/>
          <w:iCs/>
          <w:lang w:val="en-GB"/>
        </w:rPr>
        <w:t xml:space="preserve">- </w:t>
      </w:r>
      <w:r w:rsidRPr="00023AB3">
        <w:rPr>
          <w:i/>
          <w:iCs/>
          <w:lang w:val="en-GB"/>
        </w:rPr>
        <w:tab/>
      </w:r>
      <w:r w:rsidR="002F4EF5" w:rsidRPr="00023AB3">
        <w:rPr>
          <w:i/>
          <w:iCs/>
          <w:u w:val="single"/>
          <w:lang w:val="en-GB"/>
        </w:rPr>
        <w:t>Mục tiêu:</w:t>
      </w:r>
    </w:p>
    <w:p w14:paraId="399AF331" w14:textId="77777777" w:rsidR="002F4EF5" w:rsidRPr="002F4EF5" w:rsidRDefault="002F4EF5" w:rsidP="002F4EF5">
      <w:pPr>
        <w:pStyle w:val="BodyText"/>
        <w:rPr>
          <w:lang w:val="en-GB"/>
        </w:rPr>
      </w:pPr>
      <w:r w:rsidRPr="002F4EF5">
        <w:rPr>
          <w:lang w:val="en-GB"/>
        </w:rPr>
        <w:t>Kiểm thử hiệu năng được thực hiện nhằm đánh giá khả năng đáp ứng, sự ổn định, thông lượng (throughput) và việc sử dụng tài nguyên của hệ thống "Medical Records System" dưới điều kiện tải mô phỏng gần với thực tế. Mục tiêu chính là xác định giới hạn của hệ thống, phát hiện các điểm nghẽn (bottlenecks), và đảm bảo rằng hệ thống có thể duy trì hiệu suất chấp nhận được khi có nhiều người dùng tương tác đồng thời.</w:t>
      </w:r>
    </w:p>
    <w:p w14:paraId="5253D1C8" w14:textId="0A64EB65" w:rsidR="002F4EF5" w:rsidRDefault="002F4EF5">
      <w:pPr>
        <w:pStyle w:val="BodyText"/>
        <w:numPr>
          <w:ilvl w:val="0"/>
          <w:numId w:val="4"/>
        </w:numPr>
        <w:rPr>
          <w:i/>
          <w:iCs/>
          <w:u w:val="single"/>
          <w:lang w:val="en-GB"/>
        </w:rPr>
      </w:pPr>
      <w:r w:rsidRPr="002F4EF5">
        <w:rPr>
          <w:i/>
          <w:iCs/>
          <w:u w:val="single"/>
          <w:lang w:val="en-GB"/>
        </w:rPr>
        <w:t>Phương pháp và Công cụ:</w:t>
      </w:r>
    </w:p>
    <w:p w14:paraId="44105B3D" w14:textId="77777777" w:rsidR="002F4EF5" w:rsidRDefault="002F4EF5">
      <w:pPr>
        <w:pStyle w:val="BodyText"/>
        <w:numPr>
          <w:ilvl w:val="0"/>
          <w:numId w:val="3"/>
        </w:numPr>
        <w:rPr>
          <w:i/>
          <w:iCs/>
          <w:u w:val="single"/>
          <w:lang w:val="en-GB"/>
        </w:rPr>
      </w:pPr>
      <w:r w:rsidRPr="002F4EF5">
        <w:rPr>
          <w:lang w:val="en-GB"/>
        </w:rPr>
        <w:t>Locust: Là công cụ chính được sử dụng để thực hiện kiểm thử tải (load testing). Locust cho phép định nghĩa hành vi của người dùng ảo (virtual users) bằng Python và mô phỏng hàng ngàn người dùng đồng thời truy cập vào hệ thống. File test_performance.py chứa kịch bản kiểm thử bằng Locust.</w:t>
      </w:r>
    </w:p>
    <w:p w14:paraId="20281883" w14:textId="29F200AB" w:rsidR="002F4EF5" w:rsidRPr="002F4EF5" w:rsidRDefault="002F4EF5">
      <w:pPr>
        <w:pStyle w:val="BodyText"/>
        <w:numPr>
          <w:ilvl w:val="0"/>
          <w:numId w:val="3"/>
        </w:numPr>
        <w:rPr>
          <w:i/>
          <w:iCs/>
          <w:u w:val="single"/>
          <w:lang w:val="en-GB"/>
        </w:rPr>
      </w:pPr>
      <w:r w:rsidRPr="002F4EF5">
        <w:rPr>
          <w:lang w:val="en-GB"/>
        </w:rPr>
        <w:t xml:space="preserve">Kịch bản Người dùng (User Behaviors): Các lớp người dùng ảo được định nghĩa trong test_performance.py (GuestUser, WebsiteUser, DoctorUser, </w:t>
      </w:r>
      <w:r w:rsidRPr="002F4EF5">
        <w:rPr>
          <w:lang w:val="en-GB"/>
        </w:rPr>
        <w:lastRenderedPageBreak/>
        <w:t>AdminUser) mô phỏng các hành động thực tế của từng vai trò. Các tác vụ (@task) được gán trọng số để phản ánh tần suất tương đối của các hành động. Thời gian chờ (wait_time) giữa các tác vụ cũng được mô phỏng.</w:t>
      </w:r>
    </w:p>
    <w:p w14:paraId="3D411B3A" w14:textId="438A1A00" w:rsidR="002F4EF5" w:rsidRPr="002F4EF5" w:rsidRDefault="002F4EF5">
      <w:pPr>
        <w:pStyle w:val="BodyText"/>
        <w:numPr>
          <w:ilvl w:val="0"/>
          <w:numId w:val="3"/>
        </w:numPr>
        <w:rPr>
          <w:lang w:val="en-GB"/>
        </w:rPr>
      </w:pPr>
      <w:r w:rsidRPr="002F4EF5">
        <w:rPr>
          <w:lang w:val="en-GB"/>
        </w:rPr>
        <w:t>Xử lý CSRF Token: Kịch bản tự động lấy csrf_token từ các trang web để đảm bảo tính hợp lệ của các yêu cầu POST.</w:t>
      </w:r>
    </w:p>
    <w:p w14:paraId="312324FD" w14:textId="77777777" w:rsidR="00182ED1" w:rsidRDefault="002F4EF5">
      <w:pPr>
        <w:pStyle w:val="BodyText"/>
        <w:numPr>
          <w:ilvl w:val="1"/>
          <w:numId w:val="3"/>
        </w:numPr>
        <w:rPr>
          <w:lang w:val="en-GB"/>
        </w:rPr>
      </w:pPr>
      <w:r w:rsidRPr="002F4EF5">
        <w:rPr>
          <w:lang w:val="en-GB"/>
        </w:rPr>
        <w:t xml:space="preserve">Cấu hình Kiểm thử (Từ báo cáo Locust): </w:t>
      </w:r>
    </w:p>
    <w:p w14:paraId="6332D725" w14:textId="7551F96B" w:rsidR="00182ED1" w:rsidRDefault="002F4EF5">
      <w:pPr>
        <w:pStyle w:val="BodyText"/>
        <w:numPr>
          <w:ilvl w:val="1"/>
          <w:numId w:val="3"/>
        </w:numPr>
        <w:rPr>
          <w:lang w:val="en-GB"/>
        </w:rPr>
      </w:pPr>
      <w:r w:rsidRPr="00182ED1">
        <w:rPr>
          <w:lang w:val="en-GB"/>
        </w:rPr>
        <w:t xml:space="preserve">Host Mục tiêu: </w:t>
      </w:r>
      <w:hyperlink r:id="rId23" w:history="1">
        <w:r w:rsidR="00182ED1" w:rsidRPr="00F55F0D">
          <w:rPr>
            <w:rStyle w:val="Hyperlink"/>
            <w:lang w:val="en-GB"/>
          </w:rPr>
          <w:t>http://127.0.0.1:5000/</w:t>
        </w:r>
      </w:hyperlink>
    </w:p>
    <w:p w14:paraId="128493DE" w14:textId="77777777" w:rsidR="00182ED1" w:rsidRDefault="002F4EF5">
      <w:pPr>
        <w:pStyle w:val="BodyText"/>
        <w:numPr>
          <w:ilvl w:val="1"/>
          <w:numId w:val="3"/>
        </w:numPr>
        <w:rPr>
          <w:lang w:val="en-GB"/>
        </w:rPr>
      </w:pPr>
      <w:r w:rsidRPr="00182ED1">
        <w:rPr>
          <w:lang w:val="en-GB"/>
        </w:rPr>
        <w:t>Thời gian Kiểm thử: Diễn ra từ 2025-05-26 09:58:18 đến 2025-05-26 10:02:41 (tổng cộng khoảng 4 phút 23 giây).</w:t>
      </w:r>
    </w:p>
    <w:p w14:paraId="37AE1873" w14:textId="77777777" w:rsidR="00182ED1" w:rsidRDefault="002F4EF5">
      <w:pPr>
        <w:pStyle w:val="BodyText"/>
        <w:numPr>
          <w:ilvl w:val="1"/>
          <w:numId w:val="3"/>
        </w:numPr>
        <w:rPr>
          <w:lang w:val="en-GB"/>
        </w:rPr>
      </w:pPr>
      <w:r w:rsidRPr="00182ED1">
        <w:rPr>
          <w:lang w:val="en-GB"/>
        </w:rPr>
        <w:t>Số lượng Người dùng Đồng thời: Số lượng người dùng ảo được tăng dần và đạt đỉnh khoảng 50-60 người dùng</w:t>
      </w:r>
      <w:r w:rsidR="00182ED1">
        <w:rPr>
          <w:lang w:val="en-GB"/>
        </w:rPr>
        <w:t>.</w:t>
      </w:r>
    </w:p>
    <w:p w14:paraId="7E3DCEED" w14:textId="7077A519" w:rsidR="002F4EF5" w:rsidRPr="00182ED1" w:rsidRDefault="002F4EF5">
      <w:pPr>
        <w:pStyle w:val="BodyText"/>
        <w:numPr>
          <w:ilvl w:val="0"/>
          <w:numId w:val="3"/>
        </w:numPr>
        <w:rPr>
          <w:lang w:val="en-GB"/>
        </w:rPr>
      </w:pPr>
      <w:r w:rsidRPr="00182ED1">
        <w:rPr>
          <w:lang w:val="en-GB"/>
        </w:rPr>
        <w:t>Phạm vi Kiểm thử:</w:t>
      </w:r>
    </w:p>
    <w:p w14:paraId="243865FE" w14:textId="77777777" w:rsidR="002F4EF5" w:rsidRPr="002F4EF5" w:rsidRDefault="002F4EF5" w:rsidP="002F4EF5">
      <w:pPr>
        <w:pStyle w:val="BodyText"/>
        <w:rPr>
          <w:lang w:val="en-GB"/>
        </w:rPr>
      </w:pPr>
      <w:r w:rsidRPr="002F4EF5">
        <w:rPr>
          <w:lang w:val="en-GB"/>
        </w:rPr>
        <w:t>Kịch bản test_performance.py mô phỏng các hành vi sau cho từng loại người dùng:</w:t>
      </w:r>
    </w:p>
    <w:p w14:paraId="22AD798C" w14:textId="0767A3DE" w:rsidR="002F4EF5" w:rsidRPr="002F4EF5" w:rsidRDefault="002F4EF5">
      <w:pPr>
        <w:pStyle w:val="BodyText"/>
        <w:numPr>
          <w:ilvl w:val="0"/>
          <w:numId w:val="3"/>
        </w:numPr>
        <w:rPr>
          <w:lang w:val="en-GB"/>
        </w:rPr>
      </w:pPr>
      <w:r w:rsidRPr="002F4EF5">
        <w:rPr>
          <w:lang w:val="en-GB"/>
        </w:rPr>
        <w:t xml:space="preserve">GuestUser: </w:t>
      </w:r>
    </w:p>
    <w:p w14:paraId="25351524" w14:textId="77777777" w:rsidR="00182ED1" w:rsidRDefault="002F4EF5">
      <w:pPr>
        <w:pStyle w:val="BodyText"/>
        <w:numPr>
          <w:ilvl w:val="1"/>
          <w:numId w:val="3"/>
        </w:numPr>
        <w:rPr>
          <w:lang w:val="en-GB"/>
        </w:rPr>
      </w:pPr>
      <w:r w:rsidRPr="002F4EF5">
        <w:rPr>
          <w:lang w:val="en-GB"/>
        </w:rPr>
        <w:t>Đăng ký tài khoản người dùng mới (register_user).</w:t>
      </w:r>
    </w:p>
    <w:p w14:paraId="0C1170A1" w14:textId="554DD018" w:rsidR="002F4EF5" w:rsidRPr="00182ED1" w:rsidRDefault="002F4EF5">
      <w:pPr>
        <w:pStyle w:val="BodyText"/>
        <w:numPr>
          <w:ilvl w:val="1"/>
          <w:numId w:val="3"/>
        </w:numPr>
        <w:rPr>
          <w:lang w:val="en-GB"/>
        </w:rPr>
      </w:pPr>
      <w:r w:rsidRPr="00182ED1">
        <w:rPr>
          <w:lang w:val="en-GB"/>
        </w:rPr>
        <w:t>Truy cập trang đăng nhập (view_login_page).</w:t>
      </w:r>
    </w:p>
    <w:p w14:paraId="141A9068" w14:textId="7C00B2AD" w:rsidR="002F4EF5" w:rsidRPr="002F4EF5" w:rsidRDefault="002F4EF5">
      <w:pPr>
        <w:pStyle w:val="BodyText"/>
        <w:numPr>
          <w:ilvl w:val="0"/>
          <w:numId w:val="3"/>
        </w:numPr>
        <w:rPr>
          <w:lang w:val="en-GB"/>
        </w:rPr>
      </w:pPr>
      <w:r w:rsidRPr="002F4EF5">
        <w:rPr>
          <w:lang w:val="en-GB"/>
        </w:rPr>
        <w:t xml:space="preserve">WebsiteUser (Bệnh nhân): </w:t>
      </w:r>
    </w:p>
    <w:p w14:paraId="5A2296EF" w14:textId="4C8EE7C9" w:rsidR="002F4EF5" w:rsidRPr="002F4EF5" w:rsidRDefault="002F4EF5">
      <w:pPr>
        <w:pStyle w:val="BodyText"/>
        <w:numPr>
          <w:ilvl w:val="1"/>
          <w:numId w:val="3"/>
        </w:numPr>
        <w:rPr>
          <w:lang w:val="en-GB"/>
        </w:rPr>
      </w:pPr>
      <w:r w:rsidRPr="002F4EF5">
        <w:rPr>
          <w:lang w:val="en-GB"/>
        </w:rPr>
        <w:t>Xem danh sách bản ghi y tế (view_medical_records).</w:t>
      </w:r>
    </w:p>
    <w:p w14:paraId="7C052EA7" w14:textId="0F8362DF" w:rsidR="002F4EF5" w:rsidRPr="002F4EF5" w:rsidRDefault="002F4EF5">
      <w:pPr>
        <w:pStyle w:val="BodyText"/>
        <w:numPr>
          <w:ilvl w:val="1"/>
          <w:numId w:val="3"/>
        </w:numPr>
        <w:rPr>
          <w:lang w:val="en-GB"/>
        </w:rPr>
      </w:pPr>
      <w:r w:rsidRPr="002F4EF5">
        <w:rPr>
          <w:lang w:val="en-GB"/>
        </w:rPr>
        <w:t>Tạo bản ghi y tế mới với dữ liệu ngẫu nhiên (create_medical_record).</w:t>
      </w:r>
    </w:p>
    <w:p w14:paraId="6DDBC915" w14:textId="19B98E3B" w:rsidR="002F4EF5" w:rsidRPr="002F4EF5" w:rsidRDefault="002F4EF5">
      <w:pPr>
        <w:pStyle w:val="BodyText"/>
        <w:numPr>
          <w:ilvl w:val="1"/>
          <w:numId w:val="3"/>
        </w:numPr>
        <w:rPr>
          <w:lang w:val="en-GB"/>
        </w:rPr>
      </w:pPr>
      <w:r w:rsidRPr="002F4EF5">
        <w:rPr>
          <w:lang w:val="en-GB"/>
        </w:rPr>
        <w:t>Xem thông báo (view_notifications).</w:t>
      </w:r>
    </w:p>
    <w:p w14:paraId="23BE13C1" w14:textId="3929DACB" w:rsidR="002F4EF5" w:rsidRPr="002F4EF5" w:rsidRDefault="002F4EF5">
      <w:pPr>
        <w:pStyle w:val="BodyText"/>
        <w:numPr>
          <w:ilvl w:val="0"/>
          <w:numId w:val="3"/>
        </w:numPr>
        <w:rPr>
          <w:lang w:val="en-GB"/>
        </w:rPr>
      </w:pPr>
      <w:r w:rsidRPr="002F4EF5">
        <w:rPr>
          <w:lang w:val="en-GB"/>
        </w:rPr>
        <w:t xml:space="preserve">DoctorUser (Bác sĩ): </w:t>
      </w:r>
    </w:p>
    <w:p w14:paraId="33F49CFB" w14:textId="77777777" w:rsidR="00182ED1" w:rsidRDefault="002F4EF5">
      <w:pPr>
        <w:pStyle w:val="BodyText"/>
        <w:numPr>
          <w:ilvl w:val="1"/>
          <w:numId w:val="3"/>
        </w:numPr>
        <w:rPr>
          <w:lang w:val="en-GB"/>
        </w:rPr>
      </w:pPr>
      <w:r w:rsidRPr="002F4EF5">
        <w:rPr>
          <w:lang w:val="en-GB"/>
        </w:rPr>
        <w:t>Xem bản ghi y tế của bệnh nhân (view_patient_records).</w:t>
      </w:r>
    </w:p>
    <w:p w14:paraId="4DAC61CA" w14:textId="77777777" w:rsidR="00182ED1" w:rsidRDefault="002F4EF5">
      <w:pPr>
        <w:pStyle w:val="BodyText"/>
        <w:numPr>
          <w:ilvl w:val="1"/>
          <w:numId w:val="3"/>
        </w:numPr>
        <w:rPr>
          <w:lang w:val="en-GB"/>
        </w:rPr>
      </w:pPr>
      <w:r w:rsidRPr="00182ED1">
        <w:rPr>
          <w:lang w:val="en-GB"/>
        </w:rPr>
        <w:lastRenderedPageBreak/>
        <w:t>Gửi thông báo/nhận xét cho bệnh nhân (add_comment).</w:t>
      </w:r>
    </w:p>
    <w:p w14:paraId="5A5F6533" w14:textId="5B2FA3D1" w:rsidR="002F4EF5" w:rsidRPr="00182ED1" w:rsidRDefault="002F4EF5">
      <w:pPr>
        <w:pStyle w:val="BodyText"/>
        <w:numPr>
          <w:ilvl w:val="1"/>
          <w:numId w:val="3"/>
        </w:numPr>
        <w:rPr>
          <w:lang w:val="en-GB"/>
        </w:rPr>
      </w:pPr>
      <w:r w:rsidRPr="00182ED1">
        <w:rPr>
          <w:lang w:val="en-GB"/>
        </w:rPr>
        <w:t>Tìm kiếm bệnh nhân (search_patients).</w:t>
      </w:r>
    </w:p>
    <w:p w14:paraId="7DB89E11" w14:textId="77777777" w:rsidR="00182ED1" w:rsidRDefault="002F4EF5">
      <w:pPr>
        <w:pStyle w:val="BodyText"/>
        <w:numPr>
          <w:ilvl w:val="0"/>
          <w:numId w:val="3"/>
        </w:numPr>
        <w:rPr>
          <w:lang w:val="en-GB"/>
        </w:rPr>
      </w:pPr>
      <w:r w:rsidRPr="002F4EF5">
        <w:rPr>
          <w:lang w:val="en-GB"/>
        </w:rPr>
        <w:t xml:space="preserve">AdminUser (Quản trị viên): </w:t>
      </w:r>
    </w:p>
    <w:p w14:paraId="73616F70" w14:textId="77777777" w:rsidR="00182ED1" w:rsidRDefault="002F4EF5">
      <w:pPr>
        <w:pStyle w:val="BodyText"/>
        <w:numPr>
          <w:ilvl w:val="1"/>
          <w:numId w:val="3"/>
        </w:numPr>
        <w:rPr>
          <w:lang w:val="en-GB"/>
        </w:rPr>
      </w:pPr>
      <w:r w:rsidRPr="00182ED1">
        <w:rPr>
          <w:lang w:val="en-GB"/>
        </w:rPr>
        <w:t>Xem danh sách người dùng (manage_users).</w:t>
      </w:r>
    </w:p>
    <w:p w14:paraId="0414D9A8" w14:textId="77777777" w:rsidR="00182ED1" w:rsidRDefault="002F4EF5">
      <w:pPr>
        <w:pStyle w:val="BodyText"/>
        <w:numPr>
          <w:ilvl w:val="1"/>
          <w:numId w:val="3"/>
        </w:numPr>
        <w:rPr>
          <w:lang w:val="en-GB"/>
        </w:rPr>
      </w:pPr>
      <w:r w:rsidRPr="00182ED1">
        <w:rPr>
          <w:lang w:val="en-GB"/>
        </w:rPr>
        <w:t>Cập nhật vai trò người dùng (admin_update_user_role cho user ID 2).</w:t>
      </w:r>
    </w:p>
    <w:p w14:paraId="2B7A1FB8" w14:textId="1B8623B7" w:rsidR="002F4EF5" w:rsidRPr="00182ED1" w:rsidRDefault="002F4EF5">
      <w:pPr>
        <w:pStyle w:val="BodyText"/>
        <w:numPr>
          <w:ilvl w:val="1"/>
          <w:numId w:val="3"/>
        </w:numPr>
        <w:rPr>
          <w:lang w:val="en-GB"/>
        </w:rPr>
      </w:pPr>
      <w:r w:rsidRPr="00182ED1">
        <w:rPr>
          <w:lang w:val="en-GB"/>
        </w:rPr>
        <w:t>Đặt lại mật khẩu người dùng (admin_reset_user_password cho user ID 2).</w:t>
      </w:r>
    </w:p>
    <w:p w14:paraId="071F9F94" w14:textId="512F1DAF" w:rsidR="002F4EF5" w:rsidRPr="00182ED1" w:rsidRDefault="002F4EF5">
      <w:pPr>
        <w:pStyle w:val="BodyText"/>
        <w:numPr>
          <w:ilvl w:val="0"/>
          <w:numId w:val="4"/>
        </w:numPr>
        <w:rPr>
          <w:i/>
          <w:iCs/>
          <w:u w:val="single"/>
          <w:lang w:val="en-GB"/>
        </w:rPr>
      </w:pPr>
      <w:r w:rsidRPr="00182ED1">
        <w:rPr>
          <w:i/>
          <w:iCs/>
          <w:u w:val="single"/>
          <w:lang w:val="en-GB"/>
        </w:rPr>
        <w:t>Kết quả Thực hiện (Dựa trên báo cáo Locust):</w:t>
      </w:r>
    </w:p>
    <w:p w14:paraId="33D7C1C9" w14:textId="38B71BBC" w:rsidR="002F4EF5" w:rsidRPr="002F4EF5" w:rsidRDefault="002F4EF5">
      <w:pPr>
        <w:pStyle w:val="BodyText"/>
        <w:numPr>
          <w:ilvl w:val="0"/>
          <w:numId w:val="3"/>
        </w:numPr>
        <w:rPr>
          <w:lang w:val="en-GB"/>
        </w:rPr>
      </w:pPr>
      <w:r w:rsidRPr="002F4EF5">
        <w:rPr>
          <w:lang w:val="en-GB"/>
        </w:rPr>
        <w:t>Tổng quan: Hệ thống đã xử lý một lượng lớn yêu cầu trong suốt quá trình kiểm thử. Nhiều chức năng cốt lõi cho thấy hiệu suất tốt, tuy nhiên, một số chức năng quan trọng của Admin đã gặp lỗi nghiêm trọng.</w:t>
      </w:r>
    </w:p>
    <w:p w14:paraId="05D1048C" w14:textId="77777777" w:rsidR="00182ED1" w:rsidRDefault="002F4EF5">
      <w:pPr>
        <w:pStyle w:val="BodyText"/>
        <w:numPr>
          <w:ilvl w:val="0"/>
          <w:numId w:val="3"/>
        </w:numPr>
        <w:rPr>
          <w:lang w:val="en-GB"/>
        </w:rPr>
      </w:pPr>
      <w:r w:rsidRPr="002F4EF5">
        <w:rPr>
          <w:lang w:val="en-GB"/>
        </w:rPr>
        <w:t>Thống kê Yêu cầu và Tỷ lệ Lỗi:</w:t>
      </w:r>
    </w:p>
    <w:p w14:paraId="09E4A196" w14:textId="77777777" w:rsidR="00182ED1" w:rsidRDefault="002F4EF5">
      <w:pPr>
        <w:pStyle w:val="BodyText"/>
        <w:numPr>
          <w:ilvl w:val="1"/>
          <w:numId w:val="3"/>
        </w:numPr>
        <w:rPr>
          <w:lang w:val="en-GB"/>
        </w:rPr>
      </w:pPr>
      <w:r w:rsidRPr="00182ED1">
        <w:rPr>
          <w:lang w:val="en-GB"/>
        </w:rPr>
        <w:t xml:space="preserve">Các chức năng hoạt động tốt: </w:t>
      </w:r>
    </w:p>
    <w:p w14:paraId="437B1D20" w14:textId="77777777" w:rsidR="00182ED1" w:rsidRDefault="002F4EF5">
      <w:pPr>
        <w:pStyle w:val="BodyText"/>
        <w:numPr>
          <w:ilvl w:val="1"/>
          <w:numId w:val="3"/>
        </w:numPr>
        <w:rPr>
          <w:lang w:val="en-GB"/>
        </w:rPr>
      </w:pPr>
      <w:r w:rsidRPr="00182ED1">
        <w:rPr>
          <w:lang w:val="en-GB"/>
        </w:rPr>
        <w:t>GET /login: 2334 yêu cầu, 0 lỗi, thời gian phản hồi trung vị 10ms.</w:t>
      </w:r>
    </w:p>
    <w:p w14:paraId="7826FF20" w14:textId="13A88821" w:rsidR="002F4EF5" w:rsidRPr="00182ED1" w:rsidRDefault="002F4EF5">
      <w:pPr>
        <w:pStyle w:val="BodyText"/>
        <w:numPr>
          <w:ilvl w:val="1"/>
          <w:numId w:val="3"/>
        </w:numPr>
        <w:rPr>
          <w:lang w:val="en-GB"/>
        </w:rPr>
      </w:pPr>
      <w:r w:rsidRPr="00182ED1">
        <w:rPr>
          <w:lang w:val="en-GB"/>
        </w:rPr>
        <w:t>POST /login (cho các user roles): 1160 yêu cầu, 0 lỗi, thời gian phản hồi trung vị 12ms.</w:t>
      </w:r>
    </w:p>
    <w:p w14:paraId="0B165D4C" w14:textId="287BF14E" w:rsidR="002F4EF5" w:rsidRPr="002F4EF5" w:rsidRDefault="002F4EF5">
      <w:pPr>
        <w:pStyle w:val="BodyText"/>
        <w:numPr>
          <w:ilvl w:val="1"/>
          <w:numId w:val="3"/>
        </w:numPr>
        <w:rPr>
          <w:lang w:val="en-GB"/>
        </w:rPr>
      </w:pPr>
      <w:r w:rsidRPr="002F4EF5">
        <w:rPr>
          <w:lang w:val="en-GB"/>
        </w:rPr>
        <w:t>POST /register (GuestUser): 188 yêu cầu, 0 lỗi, thời gian phản hồi trung vị 11ms.</w:t>
      </w:r>
    </w:p>
    <w:p w14:paraId="7405EB06" w14:textId="0C8BE927" w:rsidR="002F4EF5" w:rsidRPr="002F4EF5" w:rsidRDefault="002F4EF5">
      <w:pPr>
        <w:pStyle w:val="BodyText"/>
        <w:numPr>
          <w:ilvl w:val="1"/>
          <w:numId w:val="3"/>
        </w:numPr>
        <w:rPr>
          <w:lang w:val="en-GB"/>
        </w:rPr>
      </w:pPr>
      <w:r w:rsidRPr="002F4EF5">
        <w:rPr>
          <w:lang w:val="en-GB"/>
        </w:rPr>
        <w:t>GET /patient/view_records (WebsiteUser): 520 yêu cầu, 0 lỗi, thời gian phản hồi trung vị 11ms.</w:t>
      </w:r>
    </w:p>
    <w:p w14:paraId="22162AC9" w14:textId="24017F25" w:rsidR="002F4EF5" w:rsidRPr="002F4EF5" w:rsidRDefault="002F4EF5">
      <w:pPr>
        <w:pStyle w:val="BodyText"/>
        <w:numPr>
          <w:ilvl w:val="1"/>
          <w:numId w:val="3"/>
        </w:numPr>
        <w:rPr>
          <w:lang w:val="en-GB"/>
        </w:rPr>
      </w:pPr>
      <w:r w:rsidRPr="002F4EF5">
        <w:rPr>
          <w:lang w:val="en-GB"/>
        </w:rPr>
        <w:t>POST /patient/new_record (WebsiteUser): 349 yêu cầu, 0 lỗi, thời gian phản hồi trung vị 13ms.</w:t>
      </w:r>
    </w:p>
    <w:p w14:paraId="4774202F" w14:textId="319F46F1" w:rsidR="002F4EF5" w:rsidRPr="002F4EF5" w:rsidRDefault="002F4EF5">
      <w:pPr>
        <w:pStyle w:val="BodyText"/>
        <w:numPr>
          <w:ilvl w:val="1"/>
          <w:numId w:val="3"/>
        </w:numPr>
        <w:rPr>
          <w:lang w:val="en-GB"/>
        </w:rPr>
      </w:pPr>
      <w:r w:rsidRPr="002F4EF5">
        <w:rPr>
          <w:lang w:val="en-GB"/>
        </w:rPr>
        <w:t xml:space="preserve">GET /patient/notifications (WebsiteUser): 176 yêu cầu, 0 lỗi, thời gian </w:t>
      </w:r>
      <w:r w:rsidRPr="002F4EF5">
        <w:rPr>
          <w:lang w:val="en-GB"/>
        </w:rPr>
        <w:lastRenderedPageBreak/>
        <w:t>phản hồi trung vị 11ms.</w:t>
      </w:r>
    </w:p>
    <w:p w14:paraId="4D0389A2" w14:textId="5B370F11" w:rsidR="002F4EF5" w:rsidRPr="002F4EF5" w:rsidRDefault="002F4EF5">
      <w:pPr>
        <w:pStyle w:val="BodyText"/>
        <w:numPr>
          <w:ilvl w:val="1"/>
          <w:numId w:val="3"/>
        </w:numPr>
        <w:rPr>
          <w:lang w:val="en-GB"/>
        </w:rPr>
      </w:pPr>
      <w:r w:rsidRPr="002F4EF5">
        <w:rPr>
          <w:lang w:val="en-GB"/>
        </w:rPr>
        <w:t>GET /doctor/view_patient_records/1 (DoctorUser): 343 yêu cầu, 0 lỗi, thời gian phản hồi trung vị 12ms.</w:t>
      </w:r>
    </w:p>
    <w:p w14:paraId="1BC3EE89" w14:textId="274C7D6A" w:rsidR="002F4EF5" w:rsidRPr="002F4EF5" w:rsidRDefault="002F4EF5">
      <w:pPr>
        <w:pStyle w:val="BodyText"/>
        <w:numPr>
          <w:ilvl w:val="1"/>
          <w:numId w:val="3"/>
        </w:numPr>
        <w:rPr>
          <w:lang w:val="en-GB"/>
        </w:rPr>
      </w:pPr>
      <w:r w:rsidRPr="002F4EF5">
        <w:rPr>
          <w:lang w:val="en-GB"/>
        </w:rPr>
        <w:t>POST /doctor/send_notification/1 (DoctorUser): 230 yêu cầu, 0 lỗi, thời gian phản hồi trung vị 14ms.</w:t>
      </w:r>
    </w:p>
    <w:p w14:paraId="46A2B9B6" w14:textId="1DD2A129" w:rsidR="002F4EF5" w:rsidRPr="002F4EF5" w:rsidRDefault="002F4EF5">
      <w:pPr>
        <w:pStyle w:val="BodyText"/>
        <w:numPr>
          <w:ilvl w:val="1"/>
          <w:numId w:val="3"/>
        </w:numPr>
        <w:rPr>
          <w:lang w:val="en-GB"/>
        </w:rPr>
      </w:pPr>
      <w:r w:rsidRPr="002F4EF5">
        <w:rPr>
          <w:lang w:val="en-GB"/>
        </w:rPr>
        <w:t>GET /doctor/search_patient?query=... (DoctorUser): Tổng cộng 174 yêu cầu (cho các query khác nhau), 0 lỗi, thời gian phản hồi trung vị dao động từ 13-18ms.</w:t>
      </w:r>
    </w:p>
    <w:p w14:paraId="6BBB60F1" w14:textId="072AE436" w:rsidR="002F4EF5" w:rsidRPr="002F4EF5" w:rsidRDefault="00182ED1">
      <w:pPr>
        <w:pStyle w:val="BodyText"/>
        <w:numPr>
          <w:ilvl w:val="1"/>
          <w:numId w:val="3"/>
        </w:numPr>
        <w:rPr>
          <w:lang w:val="en-GB"/>
        </w:rPr>
      </w:pPr>
      <w:r>
        <w:rPr>
          <w:lang w:val="en-GB"/>
        </w:rPr>
        <w:t xml:space="preserve"> </w:t>
      </w:r>
      <w:r w:rsidR="002F4EF5" w:rsidRPr="002F4EF5">
        <w:rPr>
          <w:lang w:val="en-GB"/>
        </w:rPr>
        <w:t>GET /admin/users (AdminUser): 881 yêu cầu, 0 lỗi, thời gian phản hồi trung vị 10ms.</w:t>
      </w:r>
    </w:p>
    <w:p w14:paraId="3FA82B9F" w14:textId="77777777" w:rsidR="002F4EF5" w:rsidRPr="002F4EF5" w:rsidRDefault="002F4EF5" w:rsidP="002F4EF5">
      <w:pPr>
        <w:pStyle w:val="BodyText"/>
        <w:rPr>
          <w:lang w:val="en-GB"/>
        </w:rPr>
      </w:pPr>
      <w:r w:rsidRPr="002F4EF5">
        <w:rPr>
          <w:lang w:val="en-GB"/>
        </w:rPr>
        <w:t>Thời gian phản hồi ở phân vị thứ 95 (95th percentile) cho các yêu cầu thành công cũng duy trì ở mức thấp, thường dưới 30-40ms, cho thấy tính ổn định của hiệu năng.</w:t>
      </w:r>
    </w:p>
    <w:p w14:paraId="319E5A04" w14:textId="77777777" w:rsidR="002F4EF5" w:rsidRPr="002F4EF5" w:rsidRDefault="002F4EF5" w:rsidP="002F4EF5">
      <w:pPr>
        <w:pStyle w:val="BodyText"/>
        <w:rPr>
          <w:lang w:val="en-GB"/>
        </w:rPr>
      </w:pPr>
      <w:r w:rsidRPr="002F4EF5">
        <w:rPr>
          <w:lang w:val="en-GB"/>
        </w:rPr>
        <w:t>Thông lượng (Requests Per Second - RPS):</w:t>
      </w:r>
    </w:p>
    <w:p w14:paraId="22F00A78" w14:textId="455CE480" w:rsidR="002F4EF5" w:rsidRPr="002F4EF5" w:rsidRDefault="002F4EF5" w:rsidP="002F4EF5">
      <w:pPr>
        <w:pStyle w:val="BodyText"/>
        <w:rPr>
          <w:lang w:val="en-GB"/>
        </w:rPr>
      </w:pPr>
      <w:r w:rsidRPr="002F4EF5">
        <w:rPr>
          <w:lang w:val="en-GB"/>
        </w:rPr>
        <w:t>Hệ thống đạt được mức RPS dao động trong suốt quá trình kiểm thử, có thời điểm lên đến khoảng 30-35 RPS .</w:t>
      </w:r>
    </w:p>
    <w:p w14:paraId="6F11A9C4" w14:textId="536ADAA4" w:rsidR="00182ED1" w:rsidRDefault="00023AB3" w:rsidP="00023AB3">
      <w:pPr>
        <w:pStyle w:val="BodyText"/>
        <w:jc w:val="center"/>
        <w:rPr>
          <w:lang w:val="en-GB"/>
        </w:rPr>
      </w:pPr>
      <w:r>
        <w:rPr>
          <w:noProof/>
          <w:lang w:val="en-GB"/>
        </w:rPr>
        <w:lastRenderedPageBreak/>
        <w:drawing>
          <wp:anchor distT="0" distB="0" distL="114300" distR="114300" simplePos="0" relativeHeight="251664384" behindDoc="0" locked="0" layoutInCell="1" allowOverlap="1" wp14:anchorId="0EC48F25" wp14:editId="0D28227C">
            <wp:simplePos x="0" y="0"/>
            <wp:positionH relativeFrom="page">
              <wp:align>center</wp:align>
            </wp:positionH>
            <wp:positionV relativeFrom="paragraph">
              <wp:posOffset>457</wp:posOffset>
            </wp:positionV>
            <wp:extent cx="5791835" cy="4521200"/>
            <wp:effectExtent l="0" t="0" r="0" b="0"/>
            <wp:wrapTopAndBottom/>
            <wp:docPr id="5616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9591" name="Picture 561639591"/>
                    <pic:cNvPicPr/>
                  </pic:nvPicPr>
                  <pic:blipFill>
                    <a:blip r:embed="rId24">
                      <a:extLst>
                        <a:ext uri="{28A0092B-C50C-407E-A947-70E740481C1C}">
                          <a14:useLocalDpi xmlns:a14="http://schemas.microsoft.com/office/drawing/2010/main" val="0"/>
                        </a:ext>
                      </a:extLst>
                    </a:blip>
                    <a:stretch>
                      <a:fillRect/>
                    </a:stretch>
                  </pic:blipFill>
                  <pic:spPr>
                    <a:xfrm>
                      <a:off x="0" y="0"/>
                      <a:ext cx="5791835" cy="4521200"/>
                    </a:xfrm>
                    <a:prstGeom prst="rect">
                      <a:avLst/>
                    </a:prstGeom>
                  </pic:spPr>
                </pic:pic>
              </a:graphicData>
            </a:graphic>
          </wp:anchor>
        </w:drawing>
      </w:r>
      <w:r>
        <w:rPr>
          <w:i/>
          <w:iCs/>
          <w:lang w:val="en-GB"/>
        </w:rPr>
        <w:t>Hình 5.2 biểu đồ báo cáo kết quả test performance của locust</w:t>
      </w:r>
    </w:p>
    <w:p w14:paraId="3BD2357A" w14:textId="1381A132" w:rsidR="002F4EF5" w:rsidRPr="002F4EF5" w:rsidRDefault="002F4EF5" w:rsidP="002F4EF5">
      <w:pPr>
        <w:pStyle w:val="BodyText"/>
        <w:rPr>
          <w:lang w:val="en-GB"/>
        </w:rPr>
      </w:pPr>
      <w:r w:rsidRPr="002F4EF5">
        <w:rPr>
          <w:lang w:val="en-GB"/>
        </w:rPr>
        <w:t>Kết luận:</w:t>
      </w:r>
    </w:p>
    <w:p w14:paraId="0A5A6676" w14:textId="77777777" w:rsidR="002F4EF5" w:rsidRPr="002F4EF5" w:rsidRDefault="002F4EF5" w:rsidP="002F4EF5">
      <w:pPr>
        <w:pStyle w:val="BodyText"/>
        <w:rPr>
          <w:b/>
          <w:lang w:val="en-GB"/>
        </w:rPr>
      </w:pPr>
      <w:r w:rsidRPr="002F4EF5">
        <w:rPr>
          <w:lang w:val="en-GB"/>
        </w:rPr>
        <w:t xml:space="preserve">Kiểm thử hiệu năng sử dụng Locust cho thấy hệ thống "Medical Records System" xử lý </w:t>
      </w:r>
      <w:r w:rsidRPr="002F4EF5">
        <w:rPr>
          <w:b/>
          <w:lang w:val="en-GB"/>
        </w:rPr>
        <w:t>tốt nhiều chức năng cốt lõi dưới tải với thời gian phản hồi nhanh và ổn định cho các</w:t>
      </w:r>
      <w:r w:rsidRPr="002F4EF5">
        <w:rPr>
          <w:lang w:val="en-GB"/>
        </w:rPr>
        <w:t xml:space="preserve"> vai trò Bệnh nhân, Bác sĩ, và một phần của Admin (xem danh sách người dùng), cũng như các chức năng chung như đăng ký, đăng nhập.</w:t>
      </w:r>
    </w:p>
    <w:p w14:paraId="79BEC9D8" w14:textId="0FD7053C" w:rsidR="008E12B9" w:rsidRPr="002F4EF5" w:rsidRDefault="008E12B9" w:rsidP="00023AB3">
      <w:pPr>
        <w:pStyle w:val="BodyText"/>
        <w:ind w:firstLine="0"/>
        <w:rPr>
          <w:lang w:val="en-GB"/>
        </w:rPr>
      </w:pPr>
      <w:r w:rsidRPr="002F4EF5">
        <w:br w:type="page"/>
      </w:r>
    </w:p>
    <w:p w14:paraId="1BBE7227" w14:textId="00B4F009" w:rsidR="008E12B9" w:rsidRPr="002F4EF5" w:rsidRDefault="008E12B9" w:rsidP="008E12B9">
      <w:pPr>
        <w:pStyle w:val="Heading1"/>
        <w:rPr>
          <w:b w:val="0"/>
          <w:bCs w:val="0"/>
        </w:rPr>
      </w:pPr>
      <w:bookmarkStart w:id="30" w:name="_Toc199184895"/>
      <w:r w:rsidRPr="002F4EF5">
        <w:rPr>
          <w:b w:val="0"/>
          <w:bCs w:val="0"/>
        </w:rPr>
        <w:lastRenderedPageBreak/>
        <w:t>CHƯƠNG 3. KẾT QUẢ, HẠN CHẾ VÀ HƯỚNG PHÁT TRIỂN</w:t>
      </w:r>
      <w:bookmarkEnd w:id="30"/>
    </w:p>
    <w:p w14:paraId="3CB2B3EF" w14:textId="3438486C" w:rsidR="00B156D6" w:rsidRPr="002F4EF5" w:rsidRDefault="00B156D6" w:rsidP="008E12B9">
      <w:pPr>
        <w:pStyle w:val="Heading2"/>
        <w:rPr>
          <w:b w:val="0"/>
          <w:bCs w:val="0"/>
        </w:rPr>
      </w:pPr>
      <w:bookmarkStart w:id="31" w:name="_Toc199184896"/>
      <w:r w:rsidRPr="002F4EF5">
        <w:rPr>
          <w:b w:val="0"/>
          <w:bCs w:val="0"/>
        </w:rPr>
        <w:t>1. Kết quả đạt được</w:t>
      </w:r>
      <w:bookmarkEnd w:id="31"/>
    </w:p>
    <w:p w14:paraId="156CA812" w14:textId="5B948EE1" w:rsidR="008335C3" w:rsidRPr="002F4EF5" w:rsidRDefault="008335C3" w:rsidP="008335C3">
      <w:pPr>
        <w:pStyle w:val="BodyText"/>
        <w:ind w:firstLine="284"/>
      </w:pPr>
      <w:r w:rsidRPr="002F4EF5">
        <w:t>Dự án đã mang lại một số kết quả khá tốt. Tuy chưa phải kết quả hoàn thiện nhưng đã đáp ứng ứng phần lớn chức năng cơ bản. Dưới đây là một số kết quả nhóm đã đạt được trong dự án “Medical Records”:</w:t>
      </w:r>
    </w:p>
    <w:p w14:paraId="2EADA9B9" w14:textId="5F67F252" w:rsidR="00B156D6" w:rsidRPr="002F4EF5" w:rsidRDefault="008335C3" w:rsidP="00540C63">
      <w:pPr>
        <w:pStyle w:val="BodyText"/>
        <w:ind w:firstLine="284"/>
      </w:pPr>
      <w:r w:rsidRPr="002F4EF5">
        <w:rPr>
          <w:i/>
          <w:iCs/>
        </w:rPr>
        <w:t xml:space="preserve">- </w:t>
      </w:r>
      <w:r w:rsidR="00B156D6" w:rsidRPr="002F4EF5">
        <w:rPr>
          <w:i/>
          <w:iCs/>
        </w:rPr>
        <w:t>Xây dựng thành công hệ thống quản lý hồ sơ y tế trực tuyến:</w:t>
      </w:r>
      <w:r w:rsidRPr="002F4EF5">
        <w:t xml:space="preserve"> Dự án đ</w:t>
      </w:r>
      <w:r w:rsidR="00B156D6" w:rsidRPr="002F4EF5">
        <w:t>ã phát triển một ứng dụng web hoàn chỉnh cho phép quản lý thông tin xét nghiệm máu với ba vai trò người dùng chính: Bệnh nhân, Bác sĩ và Quản trị viên. Hệ thống đáp ứng được các mục tiêu cơ bản đặt ra ban đầu.</w:t>
      </w:r>
    </w:p>
    <w:p w14:paraId="1B9482D4" w14:textId="46EFDD97" w:rsidR="003225C0" w:rsidRPr="002F4EF5" w:rsidRDefault="003225C0" w:rsidP="003225C0">
      <w:pPr>
        <w:pStyle w:val="BodyText"/>
        <w:ind w:firstLine="0"/>
      </w:pPr>
      <w:r w:rsidRPr="002F4EF5">
        <w:rPr>
          <w:noProof/>
        </w:rPr>
        <w:drawing>
          <wp:inline distT="0" distB="0" distL="0" distR="0" wp14:anchorId="7B14D2FA" wp14:editId="1CACC750">
            <wp:extent cx="5791835" cy="3260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60090"/>
                    </a:xfrm>
                    <a:prstGeom prst="rect">
                      <a:avLst/>
                    </a:prstGeom>
                  </pic:spPr>
                </pic:pic>
              </a:graphicData>
            </a:graphic>
          </wp:inline>
        </w:drawing>
      </w:r>
    </w:p>
    <w:p w14:paraId="53B6CA33" w14:textId="6976BC06" w:rsidR="003225C0" w:rsidRPr="002F4EF5" w:rsidRDefault="003225C0" w:rsidP="003225C0">
      <w:pPr>
        <w:pStyle w:val="BodyText"/>
        <w:ind w:firstLine="0"/>
        <w:jc w:val="center"/>
        <w:rPr>
          <w:i/>
          <w:iCs/>
        </w:rPr>
      </w:pPr>
      <w:r w:rsidRPr="002F4EF5">
        <w:rPr>
          <w:i/>
          <w:iCs/>
        </w:rPr>
        <w:t>Hình 3.1. Giao diện chung trang web</w:t>
      </w:r>
    </w:p>
    <w:p w14:paraId="7FEDE659" w14:textId="5A04AD32" w:rsidR="002130B0" w:rsidRPr="002F4EF5" w:rsidRDefault="002130B0" w:rsidP="003225C0">
      <w:pPr>
        <w:pStyle w:val="BodyText"/>
        <w:ind w:firstLine="0"/>
        <w:jc w:val="center"/>
        <w:rPr>
          <w:i/>
          <w:iCs/>
        </w:rPr>
      </w:pPr>
      <w:r w:rsidRPr="002F4EF5">
        <w:rPr>
          <w:i/>
          <w:iCs/>
          <w:noProof/>
        </w:rPr>
        <w:lastRenderedPageBreak/>
        <w:drawing>
          <wp:inline distT="0" distB="0" distL="0" distR="0" wp14:anchorId="1992097D" wp14:editId="0B82CE12">
            <wp:extent cx="2651125" cy="349695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8215" cy="3519501"/>
                    </a:xfrm>
                    <a:prstGeom prst="rect">
                      <a:avLst/>
                    </a:prstGeom>
                  </pic:spPr>
                </pic:pic>
              </a:graphicData>
            </a:graphic>
          </wp:inline>
        </w:drawing>
      </w:r>
      <w:r w:rsidRPr="002F4EF5">
        <w:rPr>
          <w:i/>
          <w:iCs/>
          <w:noProof/>
        </w:rPr>
        <w:drawing>
          <wp:inline distT="0" distB="0" distL="0" distR="0" wp14:anchorId="00754A2F" wp14:editId="0844C6A7">
            <wp:extent cx="2686988" cy="350249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896" cy="3528444"/>
                    </a:xfrm>
                    <a:prstGeom prst="rect">
                      <a:avLst/>
                    </a:prstGeom>
                  </pic:spPr>
                </pic:pic>
              </a:graphicData>
            </a:graphic>
          </wp:inline>
        </w:drawing>
      </w:r>
    </w:p>
    <w:p w14:paraId="43165EB5" w14:textId="410ADA0F" w:rsidR="002130B0" w:rsidRPr="002F4EF5" w:rsidRDefault="002130B0" w:rsidP="003225C0">
      <w:pPr>
        <w:pStyle w:val="BodyText"/>
        <w:ind w:firstLine="0"/>
        <w:jc w:val="center"/>
        <w:rPr>
          <w:i/>
          <w:iCs/>
        </w:rPr>
      </w:pPr>
      <w:r w:rsidRPr="002F4EF5">
        <w:rPr>
          <w:i/>
          <w:iCs/>
        </w:rPr>
        <w:t>Hình 3.2. Giao diện chức năng đặng nhập/ đăng kí</w:t>
      </w:r>
    </w:p>
    <w:p w14:paraId="5754E623" w14:textId="4A64B6DA" w:rsidR="00B156D6" w:rsidRPr="002F4EF5" w:rsidRDefault="008335C3" w:rsidP="008335C3">
      <w:pPr>
        <w:pStyle w:val="BodyText"/>
        <w:ind w:firstLine="284"/>
        <w:rPr>
          <w:i/>
          <w:iCs/>
        </w:rPr>
      </w:pPr>
      <w:r w:rsidRPr="002F4EF5">
        <w:rPr>
          <w:i/>
          <w:iCs/>
        </w:rPr>
        <w:t xml:space="preserve">- </w:t>
      </w:r>
      <w:r w:rsidR="00B156D6" w:rsidRPr="002F4EF5">
        <w:rPr>
          <w:i/>
          <w:iCs/>
        </w:rPr>
        <w:t>Hoàn thiện các chức năng cốt lõi cho từng vai trò người dùng:</w:t>
      </w:r>
    </w:p>
    <w:p w14:paraId="6F0DB4F0" w14:textId="49B242D9" w:rsidR="00B156D6" w:rsidRPr="002F4EF5" w:rsidRDefault="008335C3" w:rsidP="008E12B9">
      <w:pPr>
        <w:pStyle w:val="BodyText"/>
      </w:pPr>
      <w:r w:rsidRPr="002F4EF5">
        <w:t xml:space="preserve">+ </w:t>
      </w:r>
      <w:r w:rsidR="00B156D6" w:rsidRPr="002F4EF5">
        <w:t xml:space="preserve">Bệnh nhân: Có thể đăng ký, đăng nhập, quản lý thông tin cá nhân, tự nhập và theo dõi lịch sử kết quả xét nghiệm máu (10 chỉ số HGB, RBC, WBC, PLT, HCT, Glucose, Creatinine, ALT, Cholesterol, CRP), xem biểu đồ trực quan hóa dữ liệu, nhận và quản lý thông báo từ bác sĩ, tìm kiếm thông tin bác sĩ, và tương tác với trợ lý AI. </w:t>
      </w:r>
    </w:p>
    <w:p w14:paraId="2ACC57C9" w14:textId="041D9C1A" w:rsidR="003225C0" w:rsidRPr="002F4EF5" w:rsidRDefault="002130B0" w:rsidP="002130B0">
      <w:pPr>
        <w:pStyle w:val="BodyText"/>
        <w:ind w:firstLine="0"/>
        <w:jc w:val="center"/>
      </w:pPr>
      <w:r w:rsidRPr="002F4EF5">
        <w:rPr>
          <w:noProof/>
        </w:rPr>
        <w:lastRenderedPageBreak/>
        <w:drawing>
          <wp:inline distT="0" distB="0" distL="0" distR="0" wp14:anchorId="7EFA3568" wp14:editId="3134095B">
            <wp:extent cx="4952676" cy="39179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791" cy="3933863"/>
                    </a:xfrm>
                    <a:prstGeom prst="rect">
                      <a:avLst/>
                    </a:prstGeom>
                  </pic:spPr>
                </pic:pic>
              </a:graphicData>
            </a:graphic>
          </wp:inline>
        </w:drawing>
      </w:r>
    </w:p>
    <w:p w14:paraId="22580D07" w14:textId="2F83D9F5" w:rsidR="00963552" w:rsidRPr="002F4EF5" w:rsidRDefault="002130B0" w:rsidP="00963552">
      <w:pPr>
        <w:pStyle w:val="BodyText"/>
        <w:ind w:firstLine="0"/>
        <w:jc w:val="center"/>
        <w:rPr>
          <w:i/>
          <w:iCs/>
        </w:rPr>
      </w:pPr>
      <w:r w:rsidRPr="002F4EF5">
        <w:rPr>
          <w:i/>
          <w:iCs/>
        </w:rPr>
        <w:t>Hình 3.</w:t>
      </w:r>
      <w:r w:rsidR="00963552" w:rsidRPr="002F4EF5">
        <w:rPr>
          <w:i/>
          <w:iCs/>
        </w:rPr>
        <w:t>3</w:t>
      </w:r>
      <w:r w:rsidRPr="002F4EF5">
        <w:rPr>
          <w:i/>
          <w:iCs/>
        </w:rPr>
        <w:t>. Giao diện sau khi người dùng đăng nhập thành công</w:t>
      </w:r>
    </w:p>
    <w:p w14:paraId="69031911" w14:textId="765C5ADF" w:rsidR="002130B0" w:rsidRPr="002F4EF5" w:rsidRDefault="002130B0" w:rsidP="002130B0">
      <w:pPr>
        <w:pStyle w:val="BodyText"/>
        <w:ind w:firstLine="0"/>
        <w:jc w:val="center"/>
        <w:rPr>
          <w:i/>
          <w:iCs/>
        </w:rPr>
      </w:pPr>
      <w:r w:rsidRPr="002F4EF5">
        <w:rPr>
          <w:i/>
          <w:iCs/>
          <w:noProof/>
        </w:rPr>
        <w:drawing>
          <wp:inline distT="0" distB="0" distL="0" distR="0" wp14:anchorId="501726A8" wp14:editId="47012CD7">
            <wp:extent cx="4984115" cy="2697794"/>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8705" cy="2700278"/>
                    </a:xfrm>
                    <a:prstGeom prst="rect">
                      <a:avLst/>
                    </a:prstGeom>
                  </pic:spPr>
                </pic:pic>
              </a:graphicData>
            </a:graphic>
          </wp:inline>
        </w:drawing>
      </w:r>
    </w:p>
    <w:p w14:paraId="1ADA2178" w14:textId="2D888B24" w:rsidR="002130B0" w:rsidRPr="002F4EF5" w:rsidRDefault="002130B0" w:rsidP="002130B0">
      <w:pPr>
        <w:pStyle w:val="BodyText"/>
        <w:ind w:firstLine="0"/>
        <w:jc w:val="center"/>
        <w:rPr>
          <w:i/>
          <w:iCs/>
        </w:rPr>
      </w:pPr>
      <w:r w:rsidRPr="002F4EF5">
        <w:rPr>
          <w:i/>
          <w:iCs/>
        </w:rPr>
        <w:t>Hình 3.</w:t>
      </w:r>
      <w:r w:rsidR="00963552" w:rsidRPr="002F4EF5">
        <w:rPr>
          <w:i/>
          <w:iCs/>
        </w:rPr>
        <w:t>4</w:t>
      </w:r>
      <w:r w:rsidRPr="002F4EF5">
        <w:rPr>
          <w:i/>
          <w:iCs/>
        </w:rPr>
        <w:t>. Giao diện chức năng thêm bản ghi</w:t>
      </w:r>
    </w:p>
    <w:p w14:paraId="1DC4E8B6" w14:textId="789573CE" w:rsidR="000E0C00" w:rsidRPr="002F4EF5" w:rsidRDefault="000E0C00" w:rsidP="002130B0">
      <w:pPr>
        <w:pStyle w:val="BodyText"/>
        <w:ind w:firstLine="0"/>
        <w:jc w:val="center"/>
        <w:rPr>
          <w:i/>
          <w:iCs/>
        </w:rPr>
      </w:pPr>
      <w:r w:rsidRPr="002F4EF5">
        <w:rPr>
          <w:i/>
          <w:iCs/>
          <w:noProof/>
        </w:rPr>
        <w:lastRenderedPageBreak/>
        <w:drawing>
          <wp:inline distT="0" distB="0" distL="0" distR="0" wp14:anchorId="1888927C" wp14:editId="1D8EEFF6">
            <wp:extent cx="579183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249170"/>
                    </a:xfrm>
                    <a:prstGeom prst="rect">
                      <a:avLst/>
                    </a:prstGeom>
                  </pic:spPr>
                </pic:pic>
              </a:graphicData>
            </a:graphic>
          </wp:inline>
        </w:drawing>
      </w:r>
    </w:p>
    <w:p w14:paraId="67E9FCB8" w14:textId="69BBF355" w:rsidR="000E0C00" w:rsidRPr="002F4EF5" w:rsidRDefault="000E0C00" w:rsidP="002130B0">
      <w:pPr>
        <w:pStyle w:val="BodyText"/>
        <w:ind w:firstLine="0"/>
        <w:jc w:val="center"/>
        <w:rPr>
          <w:i/>
          <w:iCs/>
        </w:rPr>
      </w:pPr>
      <w:r w:rsidRPr="002F4EF5">
        <w:rPr>
          <w:i/>
          <w:iCs/>
        </w:rPr>
        <w:t>Hình 3.</w:t>
      </w:r>
      <w:r w:rsidR="00963552" w:rsidRPr="002F4EF5">
        <w:rPr>
          <w:i/>
          <w:iCs/>
        </w:rPr>
        <w:t>5</w:t>
      </w:r>
      <w:r w:rsidRPr="002F4EF5">
        <w:rPr>
          <w:i/>
          <w:iCs/>
        </w:rPr>
        <w:t>. Giao diện chức năng xem lại bản ghi của người dùng</w:t>
      </w:r>
    </w:p>
    <w:p w14:paraId="3BFF9D69" w14:textId="0FB3FF1B" w:rsidR="000E0C00" w:rsidRPr="002F4EF5" w:rsidRDefault="000E0C00" w:rsidP="002130B0">
      <w:pPr>
        <w:pStyle w:val="BodyText"/>
        <w:ind w:firstLine="0"/>
        <w:jc w:val="center"/>
        <w:rPr>
          <w:i/>
          <w:iCs/>
        </w:rPr>
      </w:pPr>
      <w:r w:rsidRPr="002F4EF5">
        <w:rPr>
          <w:i/>
          <w:iCs/>
          <w:noProof/>
        </w:rPr>
        <w:drawing>
          <wp:inline distT="0" distB="0" distL="0" distR="0" wp14:anchorId="074E7698" wp14:editId="6AC1E85E">
            <wp:extent cx="5791835"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072130"/>
                    </a:xfrm>
                    <a:prstGeom prst="rect">
                      <a:avLst/>
                    </a:prstGeom>
                  </pic:spPr>
                </pic:pic>
              </a:graphicData>
            </a:graphic>
          </wp:inline>
        </w:drawing>
      </w:r>
    </w:p>
    <w:p w14:paraId="0780C520" w14:textId="59CC6729" w:rsidR="000E0C00" w:rsidRPr="002F4EF5" w:rsidRDefault="000E0C00" w:rsidP="002130B0">
      <w:pPr>
        <w:pStyle w:val="BodyText"/>
        <w:ind w:firstLine="0"/>
        <w:jc w:val="center"/>
        <w:rPr>
          <w:i/>
          <w:iCs/>
        </w:rPr>
      </w:pPr>
      <w:r w:rsidRPr="002F4EF5">
        <w:rPr>
          <w:i/>
          <w:iCs/>
        </w:rPr>
        <w:t>Hình 3.</w:t>
      </w:r>
      <w:r w:rsidR="00963552" w:rsidRPr="002F4EF5">
        <w:rPr>
          <w:i/>
          <w:iCs/>
        </w:rPr>
        <w:t>6</w:t>
      </w:r>
      <w:r w:rsidRPr="002F4EF5">
        <w:rPr>
          <w:i/>
          <w:iCs/>
        </w:rPr>
        <w:t>. Giao diện chức năng xem biểu đồ chỉ số máu</w:t>
      </w:r>
    </w:p>
    <w:p w14:paraId="0B3CB1D6" w14:textId="0D48A1F2" w:rsidR="00963552" w:rsidRPr="002F4EF5" w:rsidRDefault="00963552" w:rsidP="002130B0">
      <w:pPr>
        <w:pStyle w:val="BodyText"/>
        <w:ind w:firstLine="0"/>
        <w:jc w:val="center"/>
        <w:rPr>
          <w:i/>
          <w:iCs/>
        </w:rPr>
      </w:pPr>
      <w:r w:rsidRPr="002F4EF5">
        <w:rPr>
          <w:i/>
          <w:iCs/>
          <w:noProof/>
        </w:rPr>
        <w:lastRenderedPageBreak/>
        <w:drawing>
          <wp:inline distT="0" distB="0" distL="0" distR="0" wp14:anchorId="36798B65" wp14:editId="08B2D6A0">
            <wp:extent cx="5791835" cy="3880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880485"/>
                    </a:xfrm>
                    <a:prstGeom prst="rect">
                      <a:avLst/>
                    </a:prstGeom>
                  </pic:spPr>
                </pic:pic>
              </a:graphicData>
            </a:graphic>
          </wp:inline>
        </w:drawing>
      </w:r>
    </w:p>
    <w:p w14:paraId="32A1CC09" w14:textId="0875BE81" w:rsidR="00963552" w:rsidRPr="002F4EF5" w:rsidRDefault="00963552" w:rsidP="002130B0">
      <w:pPr>
        <w:pStyle w:val="BodyText"/>
        <w:ind w:firstLine="0"/>
        <w:jc w:val="center"/>
        <w:rPr>
          <w:i/>
          <w:iCs/>
        </w:rPr>
      </w:pPr>
      <w:r w:rsidRPr="002F4EF5">
        <w:rPr>
          <w:i/>
          <w:iCs/>
        </w:rPr>
        <w:t>Hình 3.7. Giao diện hồ sơ của người dùng</w:t>
      </w:r>
    </w:p>
    <w:p w14:paraId="4FAF0516" w14:textId="77777777" w:rsidR="00963552" w:rsidRPr="002F4EF5" w:rsidRDefault="00963552" w:rsidP="002130B0">
      <w:pPr>
        <w:pStyle w:val="BodyText"/>
        <w:ind w:firstLine="0"/>
        <w:jc w:val="center"/>
        <w:rPr>
          <w:i/>
          <w:iCs/>
        </w:rPr>
      </w:pPr>
      <w:r w:rsidRPr="002F4EF5">
        <w:rPr>
          <w:i/>
          <w:iCs/>
          <w:noProof/>
        </w:rPr>
        <w:drawing>
          <wp:inline distT="0" distB="0" distL="0" distR="0" wp14:anchorId="5914FE91" wp14:editId="428FF549">
            <wp:extent cx="5791835" cy="1800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800860"/>
                    </a:xfrm>
                    <a:prstGeom prst="rect">
                      <a:avLst/>
                    </a:prstGeom>
                  </pic:spPr>
                </pic:pic>
              </a:graphicData>
            </a:graphic>
          </wp:inline>
        </w:drawing>
      </w:r>
    </w:p>
    <w:p w14:paraId="6E17156D" w14:textId="08E48575" w:rsidR="00963552" w:rsidRPr="002F4EF5" w:rsidRDefault="00963552" w:rsidP="002130B0">
      <w:pPr>
        <w:pStyle w:val="BodyText"/>
        <w:ind w:firstLine="0"/>
        <w:jc w:val="center"/>
        <w:rPr>
          <w:i/>
          <w:iCs/>
        </w:rPr>
      </w:pPr>
      <w:r w:rsidRPr="002F4EF5">
        <w:rPr>
          <w:i/>
          <w:iCs/>
        </w:rPr>
        <w:t xml:space="preserve">Hình 3.8. Giao diện chưc năng xem thống báo của người dùng </w:t>
      </w:r>
    </w:p>
    <w:p w14:paraId="0870F0AF" w14:textId="5357E0EB" w:rsidR="00963552" w:rsidRPr="002F4EF5" w:rsidRDefault="00963552" w:rsidP="002130B0">
      <w:pPr>
        <w:pStyle w:val="BodyText"/>
        <w:ind w:firstLine="0"/>
        <w:jc w:val="center"/>
        <w:rPr>
          <w:i/>
          <w:iCs/>
        </w:rPr>
      </w:pPr>
      <w:r w:rsidRPr="002F4EF5">
        <w:rPr>
          <w:i/>
          <w:iCs/>
          <w:noProof/>
        </w:rPr>
        <w:lastRenderedPageBreak/>
        <w:drawing>
          <wp:inline distT="0" distB="0" distL="0" distR="0" wp14:anchorId="6D5C7CE6" wp14:editId="52A98721">
            <wp:extent cx="5791835"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997075"/>
                    </a:xfrm>
                    <a:prstGeom prst="rect">
                      <a:avLst/>
                    </a:prstGeom>
                  </pic:spPr>
                </pic:pic>
              </a:graphicData>
            </a:graphic>
          </wp:inline>
        </w:drawing>
      </w:r>
    </w:p>
    <w:p w14:paraId="5CCABD5A" w14:textId="5D179BAB" w:rsidR="00963552" w:rsidRPr="002F4EF5" w:rsidRDefault="00963552" w:rsidP="002130B0">
      <w:pPr>
        <w:pStyle w:val="BodyText"/>
        <w:ind w:firstLine="0"/>
        <w:jc w:val="center"/>
        <w:rPr>
          <w:i/>
          <w:iCs/>
        </w:rPr>
      </w:pPr>
      <w:r w:rsidRPr="002F4EF5">
        <w:rPr>
          <w:i/>
          <w:iCs/>
        </w:rPr>
        <w:t>Hình 3.9. Giao diện tìm kiếm thông tin bác sĩ của bệnh nhân</w:t>
      </w:r>
    </w:p>
    <w:p w14:paraId="7BE34E6D" w14:textId="6AC7415B" w:rsidR="00B156D6" w:rsidRPr="002F4EF5" w:rsidRDefault="008335C3" w:rsidP="008E12B9">
      <w:pPr>
        <w:pStyle w:val="BodyText"/>
      </w:pPr>
      <w:r w:rsidRPr="002F4EF5">
        <w:t xml:space="preserve">+ </w:t>
      </w:r>
      <w:r w:rsidR="00B156D6" w:rsidRPr="002F4EF5">
        <w:t>Bác sĩ: Có thể tìm kiếm bệnh nhân, xem chi tiết hồ sơ bệnh án (dạng bảng và biểu đồ), gửi thông báo/khuyến nghị cho bệnh nhân, và tải xuống dữ liệu bệnh nhân định dạng CSV.</w:t>
      </w:r>
    </w:p>
    <w:p w14:paraId="2934E5B5" w14:textId="19B0EE30" w:rsidR="00963552" w:rsidRPr="002F4EF5" w:rsidRDefault="00963552" w:rsidP="00963552">
      <w:pPr>
        <w:pStyle w:val="BodyText"/>
        <w:ind w:firstLine="0"/>
      </w:pPr>
      <w:r w:rsidRPr="002F4EF5">
        <w:rPr>
          <w:noProof/>
        </w:rPr>
        <w:drawing>
          <wp:inline distT="0" distB="0" distL="0" distR="0" wp14:anchorId="33AE5FDC" wp14:editId="5117B3BC">
            <wp:extent cx="5791835"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657600"/>
                    </a:xfrm>
                    <a:prstGeom prst="rect">
                      <a:avLst/>
                    </a:prstGeom>
                  </pic:spPr>
                </pic:pic>
              </a:graphicData>
            </a:graphic>
          </wp:inline>
        </w:drawing>
      </w:r>
    </w:p>
    <w:p w14:paraId="5124B2E1" w14:textId="089306CD" w:rsidR="00963552" w:rsidRPr="002F4EF5" w:rsidRDefault="00963552" w:rsidP="00963552">
      <w:pPr>
        <w:pStyle w:val="BodyText"/>
        <w:ind w:firstLine="0"/>
        <w:jc w:val="center"/>
        <w:rPr>
          <w:i/>
          <w:iCs/>
        </w:rPr>
      </w:pPr>
      <w:r w:rsidRPr="002F4EF5">
        <w:rPr>
          <w:i/>
          <w:iCs/>
        </w:rPr>
        <w:t>Hình 3.10. Giao diện sau khi bác sĩ đăng nhập thành công</w:t>
      </w:r>
    </w:p>
    <w:p w14:paraId="3950AD65" w14:textId="41B2292F" w:rsidR="00963552" w:rsidRPr="002F4EF5" w:rsidRDefault="00963552" w:rsidP="00963552">
      <w:pPr>
        <w:pStyle w:val="BodyText"/>
        <w:ind w:firstLine="0"/>
      </w:pPr>
      <w:r w:rsidRPr="002F4EF5">
        <w:rPr>
          <w:noProof/>
        </w:rPr>
        <w:lastRenderedPageBreak/>
        <w:drawing>
          <wp:inline distT="0" distB="0" distL="0" distR="0" wp14:anchorId="6AE2D287" wp14:editId="2D7F7610">
            <wp:extent cx="5791835" cy="2832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832100"/>
                    </a:xfrm>
                    <a:prstGeom prst="rect">
                      <a:avLst/>
                    </a:prstGeom>
                  </pic:spPr>
                </pic:pic>
              </a:graphicData>
            </a:graphic>
          </wp:inline>
        </w:drawing>
      </w:r>
    </w:p>
    <w:p w14:paraId="485E2EC9" w14:textId="7377F8FE" w:rsidR="00963552" w:rsidRPr="002F4EF5" w:rsidRDefault="00963552" w:rsidP="00963552">
      <w:pPr>
        <w:pStyle w:val="BodyText"/>
        <w:ind w:firstLine="0"/>
        <w:jc w:val="center"/>
        <w:rPr>
          <w:i/>
          <w:iCs/>
        </w:rPr>
      </w:pPr>
      <w:r w:rsidRPr="002F4EF5">
        <w:rPr>
          <w:i/>
          <w:iCs/>
        </w:rPr>
        <w:t>Hình 3.11. Giao diện gửi thông báo cho bệnh nhân của bác sĩ</w:t>
      </w:r>
    </w:p>
    <w:p w14:paraId="5A449386" w14:textId="543AABFE" w:rsidR="00B156D6" w:rsidRPr="002F4EF5" w:rsidRDefault="008335C3" w:rsidP="008E12B9">
      <w:pPr>
        <w:pStyle w:val="BodyText"/>
      </w:pPr>
      <w:r w:rsidRPr="002F4EF5">
        <w:t xml:space="preserve">+ </w:t>
      </w:r>
      <w:r w:rsidR="00B156D6" w:rsidRPr="002F4EF5">
        <w:t xml:space="preserve">Quản trị viên: Có thể quản lý tài khoản người dùng (xem danh sách, cập nhật vai trò, đặt lại mật khẩu), và xuất dữ liệu người dùng, hồ sơ bệnh án ra file Excel. </w:t>
      </w:r>
    </w:p>
    <w:p w14:paraId="0171ACB4" w14:textId="221FE8DB" w:rsidR="000E0C00" w:rsidRPr="002F4EF5" w:rsidRDefault="000E0C00" w:rsidP="000E0C00">
      <w:pPr>
        <w:pStyle w:val="BodyText"/>
        <w:ind w:firstLine="0"/>
      </w:pPr>
      <w:r w:rsidRPr="002F4EF5">
        <w:rPr>
          <w:noProof/>
        </w:rPr>
        <w:drawing>
          <wp:inline distT="0" distB="0" distL="0" distR="0" wp14:anchorId="3D34D521" wp14:editId="2ACB9C8A">
            <wp:extent cx="5737225"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280" cy="3166807"/>
                    </a:xfrm>
                    <a:prstGeom prst="rect">
                      <a:avLst/>
                    </a:prstGeom>
                  </pic:spPr>
                </pic:pic>
              </a:graphicData>
            </a:graphic>
          </wp:inline>
        </w:drawing>
      </w:r>
    </w:p>
    <w:p w14:paraId="1378DF5A" w14:textId="2E838687" w:rsidR="000E0C00" w:rsidRPr="002F4EF5" w:rsidRDefault="000E0C00" w:rsidP="00963552">
      <w:pPr>
        <w:pStyle w:val="BodyText"/>
        <w:ind w:firstLine="0"/>
        <w:jc w:val="center"/>
        <w:rPr>
          <w:i/>
          <w:iCs/>
        </w:rPr>
      </w:pPr>
      <w:r w:rsidRPr="002F4EF5">
        <w:rPr>
          <w:i/>
          <w:iCs/>
        </w:rPr>
        <w:t>Hình 3.</w:t>
      </w:r>
      <w:r w:rsidR="00963552" w:rsidRPr="002F4EF5">
        <w:rPr>
          <w:i/>
          <w:iCs/>
        </w:rPr>
        <w:t>12</w:t>
      </w:r>
      <w:r w:rsidRPr="002F4EF5">
        <w:rPr>
          <w:i/>
          <w:iCs/>
        </w:rPr>
        <w:t>. Giao diện sau khi quản trị viên đăng nhập thành công</w:t>
      </w:r>
    </w:p>
    <w:p w14:paraId="11B23643" w14:textId="175CFAC4" w:rsidR="000E0C00" w:rsidRPr="002F4EF5" w:rsidRDefault="000E0C00" w:rsidP="000E0C00">
      <w:pPr>
        <w:pStyle w:val="BodyText"/>
        <w:ind w:firstLine="0"/>
      </w:pPr>
      <w:r w:rsidRPr="002F4EF5">
        <w:rPr>
          <w:noProof/>
        </w:rPr>
        <w:lastRenderedPageBreak/>
        <w:drawing>
          <wp:inline distT="0" distB="0" distL="0" distR="0" wp14:anchorId="650D0173" wp14:editId="7DE01072">
            <wp:extent cx="5791835" cy="270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708275"/>
                    </a:xfrm>
                    <a:prstGeom prst="rect">
                      <a:avLst/>
                    </a:prstGeom>
                  </pic:spPr>
                </pic:pic>
              </a:graphicData>
            </a:graphic>
          </wp:inline>
        </w:drawing>
      </w:r>
    </w:p>
    <w:p w14:paraId="196BD87F" w14:textId="06CCC5CF" w:rsidR="000E0C00" w:rsidRPr="002F4EF5" w:rsidRDefault="000E0C00" w:rsidP="00963552">
      <w:pPr>
        <w:pStyle w:val="BodyText"/>
        <w:ind w:firstLine="0"/>
        <w:jc w:val="center"/>
        <w:rPr>
          <w:i/>
          <w:iCs/>
        </w:rPr>
      </w:pPr>
      <w:r w:rsidRPr="002F4EF5">
        <w:rPr>
          <w:i/>
          <w:iCs/>
        </w:rPr>
        <w:t>Hình 3.</w:t>
      </w:r>
      <w:r w:rsidR="00963552" w:rsidRPr="002F4EF5">
        <w:rPr>
          <w:i/>
          <w:iCs/>
        </w:rPr>
        <w:t>1</w:t>
      </w:r>
      <w:r w:rsidRPr="002F4EF5">
        <w:rPr>
          <w:i/>
          <w:iCs/>
        </w:rPr>
        <w:t>3. Giao diện chức năng quản lý người dùng của quản trị viên</w:t>
      </w:r>
    </w:p>
    <w:p w14:paraId="13DC5320" w14:textId="149339BD" w:rsidR="00B156D6" w:rsidRPr="002F4EF5" w:rsidRDefault="008335C3" w:rsidP="008335C3">
      <w:pPr>
        <w:pStyle w:val="BodyText"/>
        <w:ind w:firstLine="284"/>
      </w:pPr>
      <w:r w:rsidRPr="002F4EF5">
        <w:rPr>
          <w:i/>
          <w:iCs/>
        </w:rPr>
        <w:t xml:space="preserve">- </w:t>
      </w:r>
      <w:r w:rsidR="00B156D6" w:rsidRPr="002F4EF5">
        <w:rPr>
          <w:i/>
          <w:iCs/>
        </w:rPr>
        <w:t>Giao diện người dùng thân thiện và trực quan:</w:t>
      </w:r>
      <w:r w:rsidR="00B156D6" w:rsidRPr="002F4EF5">
        <w:t xml:space="preserve"> Hệ thống cung cấp giao diện web dễ sử dụng, được xây dựng dựa trên các template HTML, CSS (có khả năng là Bootstrap) và Jinja2, giúp người dùng dễ dàng tương tác và thực hiện các thao tác.</w:t>
      </w:r>
    </w:p>
    <w:p w14:paraId="066DA521" w14:textId="3286E10E" w:rsidR="00B156D6" w:rsidRPr="002F4EF5" w:rsidRDefault="008335C3" w:rsidP="008335C3">
      <w:pPr>
        <w:pStyle w:val="BodyText"/>
        <w:ind w:firstLine="284"/>
      </w:pPr>
      <w:r w:rsidRPr="002F4EF5">
        <w:rPr>
          <w:i/>
          <w:iCs/>
        </w:rPr>
        <w:t xml:space="preserve">- </w:t>
      </w:r>
      <w:r w:rsidR="00B156D6" w:rsidRPr="002F4EF5">
        <w:rPr>
          <w:i/>
          <w:iCs/>
        </w:rPr>
        <w:t>Trực quan hóa dữ liệu sức khỏe hiệu quả:</w:t>
      </w:r>
      <w:r w:rsidR="00B156D6" w:rsidRPr="002F4EF5">
        <w:t xml:space="preserve"> Chức năng hiển thị biểu đồ các chỉ số xét nghiệm theo thời gian sử dụng Plotly (Python) và Plotly.js đã được triển khai thành công, giúp bệnh nhân và bác sĩ dễ dàng theo dõi và phân tích xu hướng sức khỏe. </w:t>
      </w:r>
    </w:p>
    <w:p w14:paraId="3764A6CD" w14:textId="3C26565E" w:rsidR="00B156D6" w:rsidRPr="002F4EF5" w:rsidRDefault="008335C3" w:rsidP="008335C3">
      <w:pPr>
        <w:pStyle w:val="BodyText"/>
        <w:ind w:firstLine="284"/>
      </w:pPr>
      <w:r w:rsidRPr="002F4EF5">
        <w:rPr>
          <w:i/>
          <w:iCs/>
        </w:rPr>
        <w:t xml:space="preserve">- </w:t>
      </w:r>
      <w:r w:rsidR="00B156D6" w:rsidRPr="002F4EF5">
        <w:rPr>
          <w:i/>
          <w:iCs/>
        </w:rPr>
        <w:t>Tích hợp thành công trợ lý AI (Gemini):</w:t>
      </w:r>
      <w:r w:rsidR="00B156D6" w:rsidRPr="002F4EF5">
        <w:t xml:space="preserve"> Hệ thống đã kết nối và sử dụng Google Gemini API để cung cấp chức năng chatbot tư vấn y tế cho bệnh nhân, có khả năng tham khảo lịch sử bệnh án để tăng tính cá nhân hóa. Lịch sử chat cũng được lưu lại. </w:t>
      </w:r>
    </w:p>
    <w:p w14:paraId="2B5FC8B6" w14:textId="03581A16" w:rsidR="00B156D6" w:rsidRPr="002F4EF5" w:rsidRDefault="008335C3" w:rsidP="008335C3">
      <w:pPr>
        <w:pStyle w:val="BodyText"/>
        <w:ind w:firstLine="284"/>
      </w:pPr>
      <w:r w:rsidRPr="002F4EF5">
        <w:rPr>
          <w:i/>
          <w:iCs/>
        </w:rPr>
        <w:t xml:space="preserve">- </w:t>
      </w:r>
      <w:r w:rsidR="00B156D6" w:rsidRPr="002F4EF5">
        <w:rPr>
          <w:i/>
          <w:iCs/>
        </w:rPr>
        <w:t>Đảm bảo các yêu cầu về bảo mật cơ bản:</w:t>
      </w:r>
      <w:r w:rsidR="00B156D6" w:rsidRPr="002F4EF5">
        <w:t xml:space="preserve"> Đã triển khai các biện pháp bảo mật như băm mật khẩu người dùng (sử dụng werkzeug.security), bảo vệ chống tấn công CSRF (sử dụng Flask-WTF), và phân quyền truy cập dựa trên vai trò người dùng.</w:t>
      </w:r>
    </w:p>
    <w:p w14:paraId="14A3B77A" w14:textId="3AD0004E" w:rsidR="00B156D6" w:rsidRPr="002F4EF5" w:rsidRDefault="008335C3" w:rsidP="008335C3">
      <w:pPr>
        <w:pStyle w:val="BodyText"/>
        <w:ind w:firstLine="284"/>
        <w:rPr>
          <w:i/>
          <w:iCs/>
        </w:rPr>
      </w:pPr>
      <w:r w:rsidRPr="002F4EF5">
        <w:rPr>
          <w:i/>
          <w:iCs/>
        </w:rPr>
        <w:t xml:space="preserve">- </w:t>
      </w:r>
      <w:r w:rsidR="00B156D6" w:rsidRPr="002F4EF5">
        <w:rPr>
          <w:i/>
          <w:iCs/>
        </w:rPr>
        <w:t>Hệ thống hoạt động ổn định và đáng tin cậy:</w:t>
      </w:r>
    </w:p>
    <w:p w14:paraId="67C27020" w14:textId="54D251A1" w:rsidR="00B156D6" w:rsidRPr="002F4EF5" w:rsidRDefault="008335C3" w:rsidP="008E12B9">
      <w:pPr>
        <w:pStyle w:val="BodyText"/>
      </w:pPr>
      <w:r w:rsidRPr="002F4EF5">
        <w:t xml:space="preserve">+ </w:t>
      </w:r>
      <w:r w:rsidR="00B156D6" w:rsidRPr="002F4EF5">
        <w:t xml:space="preserve">Tất cả 21 ca kiểm thử chức năng đã thực hiện đều PASSED (như hình ảnh kết quả </w:t>
      </w:r>
      <w:r w:rsidR="00B156D6" w:rsidRPr="002F4EF5">
        <w:lastRenderedPageBreak/>
        <w:t>kiểm thử functional test bạn cung cấp), cho thấy các chức năng chính hoạt động đúng theo thiết kế.</w:t>
      </w:r>
    </w:p>
    <w:p w14:paraId="29546D4B" w14:textId="46670716" w:rsidR="00B156D6" w:rsidRPr="002F4EF5" w:rsidRDefault="008335C3" w:rsidP="008E12B9">
      <w:pPr>
        <w:pStyle w:val="BodyText"/>
      </w:pPr>
      <w:r w:rsidRPr="002F4EF5">
        <w:t xml:space="preserve">+ </w:t>
      </w:r>
      <w:r w:rsidR="00B156D6" w:rsidRPr="002F4EF5">
        <w:t>Tất cả 10 ca kiểm thử hiệu năng đã thực hiện đều PASSED (như hình ảnh kết quả kiểm thử performance test bạn cung cấp), cho thấy hệ thống đáp ứng tốt về tốc độ và khả năng chịu tải trong các kịch bản được kiểm thử.</w:t>
      </w:r>
    </w:p>
    <w:p w14:paraId="26F19EC7" w14:textId="4EA8313A" w:rsidR="00B156D6" w:rsidRPr="002F4EF5" w:rsidRDefault="008335C3" w:rsidP="008335C3">
      <w:pPr>
        <w:pStyle w:val="BodyText"/>
        <w:ind w:firstLine="284"/>
      </w:pPr>
      <w:r w:rsidRPr="002F4EF5">
        <w:rPr>
          <w:i/>
          <w:iCs/>
        </w:rPr>
        <w:t xml:space="preserve">- </w:t>
      </w:r>
      <w:r w:rsidR="00B156D6" w:rsidRPr="002F4EF5">
        <w:rPr>
          <w:i/>
          <w:iCs/>
        </w:rPr>
        <w:t>Hoàn thành việc xây dựng cơ sở dữ liệu:</w:t>
      </w:r>
      <w:r w:rsidR="00B156D6" w:rsidRPr="002F4EF5">
        <w:t xml:space="preserve"> Đã thiết kế và triển khai thành công cơ sở dữ liệu với các bảng User, MedicalRecord, Notification, ChatHistory và các mối quan hệ giữa chúng, đáp ứng nhu cầu lưu trữ và truy xuất thông tin của hệ thống. (Như sơ đồ cơ sở dữ liệu bạn cung cấp).</w:t>
      </w:r>
    </w:p>
    <w:p w14:paraId="1E650B8A" w14:textId="244110D4" w:rsidR="00B156D6" w:rsidRPr="002F4EF5" w:rsidRDefault="008335C3" w:rsidP="008335C3">
      <w:pPr>
        <w:pStyle w:val="Heading2"/>
        <w:rPr>
          <w:b w:val="0"/>
          <w:bCs w:val="0"/>
        </w:rPr>
      </w:pPr>
      <w:bookmarkStart w:id="32" w:name="_Toc199184897"/>
      <w:r w:rsidRPr="002F4EF5">
        <w:rPr>
          <w:b w:val="0"/>
          <w:bCs w:val="0"/>
        </w:rPr>
        <w:t>2.</w:t>
      </w:r>
      <w:r w:rsidR="00B156D6" w:rsidRPr="002F4EF5">
        <w:rPr>
          <w:b w:val="0"/>
          <w:bCs w:val="0"/>
        </w:rPr>
        <w:t xml:space="preserve"> Hạn chế và hướng phát triển</w:t>
      </w:r>
      <w:bookmarkEnd w:id="32"/>
    </w:p>
    <w:p w14:paraId="24B4A1FB" w14:textId="40E1A069" w:rsidR="008335C3" w:rsidRPr="002F4EF5" w:rsidRDefault="008335C3" w:rsidP="008335C3">
      <w:pPr>
        <w:pStyle w:val="BodyText"/>
        <w:ind w:firstLine="284"/>
      </w:pPr>
      <w:r w:rsidRPr="002F4EF5">
        <w:t xml:space="preserve">Tuy đã đạt được những kết quả khá tốt, song dự án vẫn còn một số hạn chế. Dưới đây là một số hạn chế của dự án cùng với đó là hướng phát triển nhằm khắc phục những hạn chế đó: </w:t>
      </w:r>
    </w:p>
    <w:p w14:paraId="25787F68" w14:textId="453C8B28" w:rsidR="00B156D6" w:rsidRPr="002F4EF5" w:rsidRDefault="008335C3" w:rsidP="00540C63">
      <w:pPr>
        <w:pStyle w:val="BodyText"/>
        <w:ind w:firstLine="284"/>
      </w:pPr>
      <w:r w:rsidRPr="002F4EF5">
        <w:rPr>
          <w:i/>
          <w:iCs/>
        </w:rPr>
        <w:t xml:space="preserve">- </w:t>
      </w:r>
      <w:r w:rsidR="00B156D6" w:rsidRPr="002F4EF5">
        <w:rPr>
          <w:i/>
          <w:iCs/>
        </w:rPr>
        <w:t>Khả năng mở rộng với SQLite:</w:t>
      </w:r>
      <w:r w:rsidR="00B156D6" w:rsidRPr="002F4EF5">
        <w:t xml:space="preserve"> Hiện tại, hệ thống sử dụng SQLite làm cơ sở dữ liệu. Mặc dù phù hợp cho giai đoạn phát triển và các ứng dụng quy mô nhỏ, SQLite có thể gặp hạn chế về hiệu năng và khả năng xử lý đồng thời khi số lượng người dùng và dữ liệu tăng lớn. </w:t>
      </w:r>
      <w:r w:rsidR="00B156D6" w:rsidRPr="002F4EF5">
        <w:rPr>
          <w:i/>
          <w:iCs/>
        </w:rPr>
        <w:t>Hướng phát triển:</w:t>
      </w:r>
      <w:r w:rsidR="00B156D6" w:rsidRPr="002F4EF5">
        <w:t xml:space="preserve"> Có thể xem xét chuyển đổi sang các hệ quản trị cơ sở dữ liệu mạnh mẽ hơn như PostgreSQL hoặc MySQL cho các phiên bản triển khai quy mô lớn hơn.</w:t>
      </w:r>
    </w:p>
    <w:p w14:paraId="1ABC7D32" w14:textId="7F917FF1" w:rsidR="00B156D6" w:rsidRPr="002F4EF5" w:rsidRDefault="00540C63" w:rsidP="00540C63">
      <w:pPr>
        <w:pStyle w:val="BodyText"/>
        <w:ind w:firstLine="284"/>
      </w:pPr>
      <w:r w:rsidRPr="002F4EF5">
        <w:rPr>
          <w:i/>
          <w:iCs/>
        </w:rPr>
        <w:t xml:space="preserve">- </w:t>
      </w:r>
      <w:r w:rsidR="00B156D6" w:rsidRPr="002F4EF5">
        <w:rPr>
          <w:i/>
          <w:iCs/>
        </w:rPr>
        <w:t>Thiếu tính năng tương tác trực tiếp (real-time) giữa Bác sĩ và Bệnh nhân:</w:t>
      </w:r>
      <w:r w:rsidR="00B156D6" w:rsidRPr="002F4EF5">
        <w:t xml:space="preserve"> Mặc dù có hệ thống thông báo, hệ thống hiện tại chưa hỗ trợ chat trực tiếp theo thời gian thực giữa bác sĩ và bệnh nhân, điều này có thể cải thiện trải nghiệm tư vấn. </w:t>
      </w:r>
      <w:r w:rsidR="00B156D6" w:rsidRPr="002F4EF5">
        <w:rPr>
          <w:i/>
          <w:iCs/>
        </w:rPr>
        <w:t>Hướng phát triển:</w:t>
      </w:r>
      <w:r w:rsidR="00B156D6" w:rsidRPr="002F4EF5">
        <w:t xml:space="preserve"> Tích hợp công nghệ WebSocket hoặc các giải pháp chat real-time.</w:t>
      </w:r>
    </w:p>
    <w:p w14:paraId="4C1B946C" w14:textId="086A8D43" w:rsidR="00B156D6" w:rsidRPr="002F4EF5" w:rsidRDefault="00540C63" w:rsidP="00540C63">
      <w:pPr>
        <w:pStyle w:val="BodyText"/>
        <w:ind w:firstLine="284"/>
      </w:pPr>
      <w:r w:rsidRPr="002F4EF5">
        <w:rPr>
          <w:i/>
          <w:iCs/>
        </w:rPr>
        <w:t xml:space="preserve">- </w:t>
      </w:r>
      <w:r w:rsidR="00B156D6" w:rsidRPr="002F4EF5">
        <w:rPr>
          <w:i/>
          <w:iCs/>
        </w:rPr>
        <w:t>Phạm vi tư vấn của AI còn giới hạn:</w:t>
      </w:r>
      <w:r w:rsidR="00B156D6" w:rsidRPr="002F4EF5">
        <w:t xml:space="preserve"> Chức năng AI hiện tại chủ yếu dựa trên Q&amp;A và thông tin bệnh án cơ bản. Chưa có các tính năng AI nâng cao như phân tích dự đoán, </w:t>
      </w:r>
      <w:r w:rsidR="00B156D6" w:rsidRPr="002F4EF5">
        <w:lastRenderedPageBreak/>
        <w:t xml:space="preserve">gợi ý chẩn đoán sâu hoặc cảnh báo sớm dựa trên dữ liệu. </w:t>
      </w:r>
      <w:r w:rsidR="00B156D6" w:rsidRPr="002F4EF5">
        <w:rPr>
          <w:i/>
          <w:iCs/>
        </w:rPr>
        <w:t>Hướng phát triển:</w:t>
      </w:r>
      <w:r w:rsidR="00B156D6" w:rsidRPr="002F4EF5">
        <w:t xml:space="preserve"> Nghiên cứu và tích hợp các mô hình AI phức tạp hơn, huấn luyện trên tập dữ liệu lớn hơn (nếu có) để tăng cường khả năng của trợ lý ảo.</w:t>
      </w:r>
    </w:p>
    <w:p w14:paraId="5919C1FC" w14:textId="7A0D8526" w:rsidR="00B156D6" w:rsidRPr="002F4EF5" w:rsidRDefault="00540C63" w:rsidP="00540C63">
      <w:pPr>
        <w:pStyle w:val="BodyText"/>
        <w:ind w:firstLine="284"/>
      </w:pPr>
      <w:r w:rsidRPr="002F4EF5">
        <w:rPr>
          <w:i/>
          <w:iCs/>
        </w:rPr>
        <w:t>-</w:t>
      </w:r>
      <w:r w:rsidRPr="002F4EF5">
        <w:t xml:space="preserve"> </w:t>
      </w:r>
      <w:r w:rsidR="00B156D6" w:rsidRPr="002F4EF5">
        <w:rPr>
          <w:i/>
          <w:iCs/>
        </w:rPr>
        <w:t>Chưa có ứng dụng di động riêng biệt:</w:t>
      </w:r>
      <w:r w:rsidR="00B156D6" w:rsidRPr="002F4EF5">
        <w:t xml:space="preserve"> Hệ thống hiện tại là một ứng dụng web. Mặc dù có thể được thiết kế responsive, việc phát triển ứng dụng di động (native app) chuyên biệt cho Android và iOS sẽ mang lại trải nghiệm tốt hơn và tiện lợi hơn cho người dùng trên thiết bị di động.</w:t>
      </w:r>
    </w:p>
    <w:p w14:paraId="4C33B6B7" w14:textId="3DD2BD1D" w:rsidR="00B156D6" w:rsidRPr="002F4EF5" w:rsidRDefault="00540C63" w:rsidP="00540C63">
      <w:pPr>
        <w:pStyle w:val="BodyText"/>
        <w:ind w:firstLine="284"/>
      </w:pPr>
      <w:r w:rsidRPr="002F4EF5">
        <w:rPr>
          <w:i/>
          <w:iCs/>
        </w:rPr>
        <w:t xml:space="preserve">- </w:t>
      </w:r>
      <w:r w:rsidR="00B156D6" w:rsidRPr="002F4EF5">
        <w:rPr>
          <w:i/>
          <w:iCs/>
        </w:rPr>
        <w:t>Tuân thủ các tiêu chuẩn y tế và bảo mật dữ liệu quốc tế:</w:t>
      </w:r>
      <w:r w:rsidR="00B156D6" w:rsidRPr="002F4EF5">
        <w:t xml:space="preserve"> Đối với một ứng dụng y tế thực tế, việc tuân thủ các tiêu chuẩn nghiêm ngặt về bảo mật và quyền riêng tư dữ liệu y tế như HIPAA (Mỹ) hay GDPR (Châu Âu) là bắt buộc. Dự án hiện tại có các biện pháp bảo mật cơ bản nhưng để đạt được sự tuân thủ đầy đủ cần đầu tư nghiên cứu và triển khai thêm.</w:t>
      </w:r>
    </w:p>
    <w:p w14:paraId="776D7297" w14:textId="10B54BAF" w:rsidR="001521B3" w:rsidRDefault="00540C63" w:rsidP="00540C63">
      <w:pPr>
        <w:pStyle w:val="BodyText"/>
        <w:ind w:firstLine="284"/>
      </w:pPr>
      <w:r w:rsidRPr="002F4EF5">
        <w:t xml:space="preserve">- </w:t>
      </w:r>
      <w:r w:rsidR="00B156D6" w:rsidRPr="002F4EF5">
        <w:rPr>
          <w:i/>
          <w:iCs/>
        </w:rPr>
        <w:t>Thiếu tài liệu hướng dẫn người dùng chi tiết:</w:t>
      </w:r>
      <w:r w:rsidR="00B156D6" w:rsidRPr="002F4EF5">
        <w:t xml:space="preserve"> Hiện tại, có thể chưa có tài liệu hướng dẫn sử dụng chi tiết cho từng nhóm người dùng, điều này quan trọng để họ có thể khai thác tối đa các tính năng của hệ thống. </w:t>
      </w:r>
      <w:r w:rsidR="00B156D6" w:rsidRPr="002F4EF5">
        <w:rPr>
          <w:i/>
          <w:iCs/>
        </w:rPr>
        <w:t>Hướng phát triển:</w:t>
      </w:r>
      <w:r w:rsidR="00B156D6" w:rsidRPr="002F4EF5">
        <w:t xml:space="preserve"> Xây dựng bộ tài liệu hướng dẫn sử dụng (User Manual) và FAQ.</w:t>
      </w:r>
    </w:p>
    <w:p w14:paraId="16253917" w14:textId="77777777" w:rsidR="001521B3" w:rsidRDefault="001521B3">
      <w:pPr>
        <w:spacing w:after="200" w:line="276" w:lineRule="auto"/>
        <w:rPr>
          <w:rFonts w:eastAsia="Cambria" w:cs="Cambria"/>
          <w:sz w:val="26"/>
        </w:rPr>
      </w:pPr>
      <w:r>
        <w:br w:type="page"/>
      </w:r>
    </w:p>
    <w:p w14:paraId="26CFE5F2" w14:textId="66D3DF90" w:rsidR="00B156D6" w:rsidRDefault="001521B3" w:rsidP="001521B3">
      <w:pPr>
        <w:pStyle w:val="Heading1"/>
        <w:rPr>
          <w:lang w:val="vi-VN"/>
        </w:rPr>
      </w:pPr>
      <w:bookmarkStart w:id="33" w:name="_Toc199184898"/>
      <w:r>
        <w:lastRenderedPageBreak/>
        <w:t>TÀI</w:t>
      </w:r>
      <w:r>
        <w:rPr>
          <w:lang w:val="vi-VN"/>
        </w:rPr>
        <w:t xml:space="preserve"> LIỆU THAM KHẢO</w:t>
      </w:r>
      <w:bookmarkEnd w:id="33"/>
    </w:p>
    <w:p w14:paraId="7D0B0C4F" w14:textId="6512C102" w:rsidR="001521B3" w:rsidRPr="001521B3" w:rsidRDefault="001521B3">
      <w:pPr>
        <w:pStyle w:val="ListParagraph"/>
        <w:numPr>
          <w:ilvl w:val="0"/>
          <w:numId w:val="5"/>
        </w:numPr>
        <w:rPr>
          <w:sz w:val="26"/>
          <w:szCs w:val="26"/>
          <w:lang w:val="vi-VN"/>
        </w:rPr>
      </w:pPr>
      <w:hyperlink r:id="rId39" w:history="1">
        <w:r w:rsidRPr="001521B3">
          <w:rPr>
            <w:rStyle w:val="Hyperlink"/>
            <w:sz w:val="26"/>
            <w:szCs w:val="26"/>
            <w:lang w:val="vi-VN"/>
          </w:rPr>
          <w:t>https://flask.palletsprojects.com/en/stable/tutorial/</w:t>
        </w:r>
      </w:hyperlink>
    </w:p>
    <w:p w14:paraId="7B24E6F2" w14:textId="7CAFD1AF" w:rsidR="001521B3" w:rsidRPr="001521B3" w:rsidRDefault="001521B3">
      <w:pPr>
        <w:pStyle w:val="ListParagraph"/>
        <w:numPr>
          <w:ilvl w:val="0"/>
          <w:numId w:val="5"/>
        </w:numPr>
        <w:rPr>
          <w:sz w:val="26"/>
          <w:szCs w:val="26"/>
          <w:lang w:val="vi-VN"/>
        </w:rPr>
      </w:pPr>
      <w:r w:rsidRPr="001521B3">
        <w:rPr>
          <w:sz w:val="26"/>
          <w:szCs w:val="26"/>
          <w:lang w:val="vi-VN"/>
        </w:rPr>
        <w:t>https://getbootstrap.com/</w:t>
      </w:r>
    </w:p>
    <w:p w14:paraId="30A24EF2" w14:textId="0267EAB3" w:rsidR="001521B3" w:rsidRDefault="001521B3">
      <w:pPr>
        <w:pStyle w:val="ListParagraph"/>
        <w:numPr>
          <w:ilvl w:val="0"/>
          <w:numId w:val="5"/>
        </w:numPr>
        <w:rPr>
          <w:sz w:val="26"/>
          <w:szCs w:val="26"/>
          <w:lang w:val="vi-VN"/>
        </w:rPr>
      </w:pPr>
      <w:hyperlink r:id="rId40" w:history="1">
        <w:r w:rsidRPr="001521B3">
          <w:rPr>
            <w:rStyle w:val="Hyperlink"/>
            <w:sz w:val="26"/>
            <w:szCs w:val="26"/>
            <w:lang w:val="vi-VN"/>
          </w:rPr>
          <w:t>https://www.python.org/</w:t>
        </w:r>
      </w:hyperlink>
    </w:p>
    <w:p w14:paraId="4A230579" w14:textId="5F665474" w:rsidR="001521B3" w:rsidRPr="001521B3" w:rsidRDefault="001521B3">
      <w:pPr>
        <w:pStyle w:val="ListParagraph"/>
        <w:numPr>
          <w:ilvl w:val="0"/>
          <w:numId w:val="5"/>
        </w:numPr>
        <w:rPr>
          <w:sz w:val="26"/>
          <w:szCs w:val="26"/>
          <w:lang w:val="vi-VN"/>
        </w:rPr>
      </w:pPr>
      <w:r w:rsidRPr="001521B3">
        <w:rPr>
          <w:sz w:val="26"/>
          <w:szCs w:val="26"/>
          <w:lang w:val="vi-VN"/>
        </w:rPr>
        <w:t>https://locust.io/</w:t>
      </w:r>
    </w:p>
    <w:p w14:paraId="182C7BB7" w14:textId="7A932CB3" w:rsidR="002D2B63" w:rsidRDefault="001521B3">
      <w:pPr>
        <w:pStyle w:val="ListParagraph"/>
        <w:numPr>
          <w:ilvl w:val="0"/>
          <w:numId w:val="5"/>
        </w:numPr>
        <w:rPr>
          <w:sz w:val="26"/>
          <w:szCs w:val="26"/>
          <w:lang w:val="vi-VN"/>
        </w:rPr>
      </w:pPr>
      <w:r w:rsidRPr="001521B3">
        <w:rPr>
          <w:sz w:val="26"/>
          <w:szCs w:val="26"/>
          <w:lang w:val="vi-VN"/>
        </w:rPr>
        <w:t>Tài liệu môn học Phát Triển Ứng Dụng</w:t>
      </w:r>
    </w:p>
    <w:p w14:paraId="1E47A68F" w14:textId="77777777" w:rsidR="002D2B63" w:rsidRPr="002D2B63" w:rsidRDefault="002D2B63" w:rsidP="002D2B63">
      <w:pPr>
        <w:rPr>
          <w:lang w:val="vi-VN"/>
        </w:rPr>
      </w:pPr>
    </w:p>
    <w:sectPr w:rsidR="002D2B63" w:rsidRPr="002D2B63" w:rsidSect="003921AB">
      <w:foot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1E41A" w14:textId="77777777" w:rsidR="00836EAF" w:rsidRDefault="00836EAF" w:rsidP="00453AB1">
      <w:r>
        <w:separator/>
      </w:r>
    </w:p>
  </w:endnote>
  <w:endnote w:type="continuationSeparator" w:id="0">
    <w:p w14:paraId="3C9DD74A" w14:textId="77777777" w:rsidR="00836EAF" w:rsidRDefault="00836EA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7F8BA" w14:textId="390783B4" w:rsidR="00EA6C62" w:rsidRDefault="00EA6C62">
    <w:pPr>
      <w:pStyle w:val="Footer"/>
      <w:jc w:val="center"/>
    </w:pPr>
  </w:p>
  <w:p w14:paraId="28999BCE" w14:textId="77777777" w:rsidR="00963552" w:rsidRDefault="00963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B68EF" w14:textId="77777777" w:rsidR="001521B3" w:rsidRDefault="001521B3">
    <w:pPr>
      <w:pStyle w:val="Footer"/>
      <w:jc w:val="center"/>
    </w:pPr>
  </w:p>
  <w:p w14:paraId="39657D27" w14:textId="77777777" w:rsidR="001521B3" w:rsidRDefault="001521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9599159"/>
      <w:docPartObj>
        <w:docPartGallery w:val="Page Numbers (Bottom of Page)"/>
        <w:docPartUnique/>
      </w:docPartObj>
    </w:sdtPr>
    <w:sdtEndPr>
      <w:rPr>
        <w:noProof/>
      </w:rPr>
    </w:sdtEndPr>
    <w:sdtContent>
      <w:p w14:paraId="3473F8B3" w14:textId="77777777" w:rsidR="00EA6C62" w:rsidRDefault="00EA6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18C9CF" w14:textId="77777777" w:rsidR="00EA6C62" w:rsidRDefault="00EA6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F0E7C" w14:textId="77777777" w:rsidR="00836EAF" w:rsidRDefault="00836EAF" w:rsidP="00453AB1">
      <w:r>
        <w:separator/>
      </w:r>
    </w:p>
  </w:footnote>
  <w:footnote w:type="continuationSeparator" w:id="0">
    <w:p w14:paraId="72F52CB9" w14:textId="77777777" w:rsidR="00836EAF" w:rsidRDefault="00836EA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06242" w14:textId="77777777" w:rsidR="001521B3" w:rsidRDefault="001521B3">
    <w:pPr>
      <w:pStyle w:val="Header"/>
      <w:jc w:val="center"/>
    </w:pPr>
  </w:p>
  <w:p w14:paraId="53C64CE0" w14:textId="77777777" w:rsidR="001521B3" w:rsidRDefault="001521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14E54" w14:textId="0F7B5C8F" w:rsidR="00CD6680" w:rsidRDefault="00CD6680">
    <w:pPr>
      <w:pStyle w:val="Header"/>
      <w:jc w:val="center"/>
    </w:pPr>
  </w:p>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97199"/>
    <w:multiLevelType w:val="hybridMultilevel"/>
    <w:tmpl w:val="16D68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26F61"/>
    <w:multiLevelType w:val="hybridMultilevel"/>
    <w:tmpl w:val="C358845E"/>
    <w:lvl w:ilvl="0" w:tplc="5BD0CEC0">
      <w:start w:val="1"/>
      <w:numFmt w:val="bullet"/>
      <w:lvlText w:val=""/>
      <w:lvlJc w:val="left"/>
      <w:pPr>
        <w:ind w:left="114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BED5EC7"/>
    <w:multiLevelType w:val="hybridMultilevel"/>
    <w:tmpl w:val="BF665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84173"/>
    <w:multiLevelType w:val="hybridMultilevel"/>
    <w:tmpl w:val="3C085620"/>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2C2F8D"/>
    <w:multiLevelType w:val="hybridMultilevel"/>
    <w:tmpl w:val="D7AA2462"/>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A4470"/>
    <w:multiLevelType w:val="hybridMultilevel"/>
    <w:tmpl w:val="82A68C80"/>
    <w:lvl w:ilvl="0" w:tplc="DA4E9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F66E8B"/>
    <w:multiLevelType w:val="hybridMultilevel"/>
    <w:tmpl w:val="B1021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31107A"/>
    <w:multiLevelType w:val="hybridMultilevel"/>
    <w:tmpl w:val="F7D6905A"/>
    <w:lvl w:ilvl="0" w:tplc="71AC37A4">
      <w:start w:val="5"/>
      <w:numFmt w:val="bullet"/>
      <w:lvlText w:val="-"/>
      <w:lvlJc w:val="left"/>
      <w:pPr>
        <w:ind w:left="785" w:hanging="360"/>
      </w:pPr>
      <w:rPr>
        <w:rFonts w:ascii="Times New Roman" w:eastAsia="Cambria" w:hAnsi="Times New Roman" w:cs="Times New Roman"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8" w15:restartNumberingAfterBreak="0">
    <w:nsid w:val="6DA23516"/>
    <w:multiLevelType w:val="hybridMultilevel"/>
    <w:tmpl w:val="8D881F9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771C50D9"/>
    <w:multiLevelType w:val="hybridMultilevel"/>
    <w:tmpl w:val="D2E42340"/>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905844316">
    <w:abstractNumId w:val="1"/>
  </w:num>
  <w:num w:numId="2" w16cid:durableId="206143018">
    <w:abstractNumId w:val="8"/>
  </w:num>
  <w:num w:numId="3" w16cid:durableId="279343217">
    <w:abstractNumId w:val="9"/>
  </w:num>
  <w:num w:numId="4" w16cid:durableId="505482361">
    <w:abstractNumId w:val="7"/>
  </w:num>
  <w:num w:numId="5" w16cid:durableId="1158417812">
    <w:abstractNumId w:val="0"/>
  </w:num>
  <w:num w:numId="6" w16cid:durableId="32506187">
    <w:abstractNumId w:val="6"/>
  </w:num>
  <w:num w:numId="7" w16cid:durableId="1366103780">
    <w:abstractNumId w:val="2"/>
  </w:num>
  <w:num w:numId="8" w16cid:durableId="1195925141">
    <w:abstractNumId w:val="4"/>
  </w:num>
  <w:num w:numId="9" w16cid:durableId="936985863">
    <w:abstractNumId w:val="5"/>
  </w:num>
  <w:num w:numId="10" w16cid:durableId="110330432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04D29"/>
    <w:rsid w:val="00020BEB"/>
    <w:rsid w:val="00023AB3"/>
    <w:rsid w:val="00024496"/>
    <w:rsid w:val="00026927"/>
    <w:rsid w:val="000279A9"/>
    <w:rsid w:val="00042634"/>
    <w:rsid w:val="00061738"/>
    <w:rsid w:val="00061A7C"/>
    <w:rsid w:val="0006206E"/>
    <w:rsid w:val="0006357B"/>
    <w:rsid w:val="00083927"/>
    <w:rsid w:val="00083C2F"/>
    <w:rsid w:val="00083CF9"/>
    <w:rsid w:val="00085D4B"/>
    <w:rsid w:val="00094B69"/>
    <w:rsid w:val="000A1051"/>
    <w:rsid w:val="000B70E6"/>
    <w:rsid w:val="000C0FBD"/>
    <w:rsid w:val="000C5AED"/>
    <w:rsid w:val="000D1261"/>
    <w:rsid w:val="000D5E79"/>
    <w:rsid w:val="000E0C00"/>
    <w:rsid w:val="000E38BF"/>
    <w:rsid w:val="001014F1"/>
    <w:rsid w:val="00104DE6"/>
    <w:rsid w:val="00115075"/>
    <w:rsid w:val="0011795D"/>
    <w:rsid w:val="00137133"/>
    <w:rsid w:val="001425AC"/>
    <w:rsid w:val="00143B59"/>
    <w:rsid w:val="001521B3"/>
    <w:rsid w:val="001560C7"/>
    <w:rsid w:val="00161B49"/>
    <w:rsid w:val="001644E9"/>
    <w:rsid w:val="00175853"/>
    <w:rsid w:val="001762EB"/>
    <w:rsid w:val="00182ED1"/>
    <w:rsid w:val="001926E6"/>
    <w:rsid w:val="001940D9"/>
    <w:rsid w:val="001A5FA8"/>
    <w:rsid w:val="001A6310"/>
    <w:rsid w:val="001B2F03"/>
    <w:rsid w:val="001C5CB0"/>
    <w:rsid w:val="001E1A62"/>
    <w:rsid w:val="001E429D"/>
    <w:rsid w:val="001E4CCE"/>
    <w:rsid w:val="002016F4"/>
    <w:rsid w:val="00207DC2"/>
    <w:rsid w:val="002130B0"/>
    <w:rsid w:val="00213743"/>
    <w:rsid w:val="002247AF"/>
    <w:rsid w:val="002345D2"/>
    <w:rsid w:val="00240BEA"/>
    <w:rsid w:val="0025036F"/>
    <w:rsid w:val="00252F26"/>
    <w:rsid w:val="00263461"/>
    <w:rsid w:val="00266216"/>
    <w:rsid w:val="00286603"/>
    <w:rsid w:val="00291721"/>
    <w:rsid w:val="00297353"/>
    <w:rsid w:val="002A210E"/>
    <w:rsid w:val="002B1F13"/>
    <w:rsid w:val="002B2004"/>
    <w:rsid w:val="002C117A"/>
    <w:rsid w:val="002C2A06"/>
    <w:rsid w:val="002D2B63"/>
    <w:rsid w:val="002D4629"/>
    <w:rsid w:val="002D796D"/>
    <w:rsid w:val="002E5764"/>
    <w:rsid w:val="002E5A4A"/>
    <w:rsid w:val="002F4EF5"/>
    <w:rsid w:val="00306E02"/>
    <w:rsid w:val="0032004A"/>
    <w:rsid w:val="003218FF"/>
    <w:rsid w:val="003225C0"/>
    <w:rsid w:val="00346161"/>
    <w:rsid w:val="00352985"/>
    <w:rsid w:val="0036209E"/>
    <w:rsid w:val="00366CBA"/>
    <w:rsid w:val="0037011F"/>
    <w:rsid w:val="0037012B"/>
    <w:rsid w:val="003819E5"/>
    <w:rsid w:val="00383277"/>
    <w:rsid w:val="003842A5"/>
    <w:rsid w:val="003921AB"/>
    <w:rsid w:val="00394ABD"/>
    <w:rsid w:val="003A19E3"/>
    <w:rsid w:val="003B24C2"/>
    <w:rsid w:val="003C0E82"/>
    <w:rsid w:val="003E235F"/>
    <w:rsid w:val="003F5D7D"/>
    <w:rsid w:val="003F79CC"/>
    <w:rsid w:val="00423301"/>
    <w:rsid w:val="004278E3"/>
    <w:rsid w:val="004338B0"/>
    <w:rsid w:val="00443417"/>
    <w:rsid w:val="0045075D"/>
    <w:rsid w:val="00453AB1"/>
    <w:rsid w:val="00454C32"/>
    <w:rsid w:val="0047391F"/>
    <w:rsid w:val="004808F2"/>
    <w:rsid w:val="00480C71"/>
    <w:rsid w:val="00484A47"/>
    <w:rsid w:val="004A7A21"/>
    <w:rsid w:val="004A7C39"/>
    <w:rsid w:val="004B7F77"/>
    <w:rsid w:val="004C6B92"/>
    <w:rsid w:val="004D26E3"/>
    <w:rsid w:val="004D2A95"/>
    <w:rsid w:val="004D7C49"/>
    <w:rsid w:val="004E3C16"/>
    <w:rsid w:val="004F2999"/>
    <w:rsid w:val="005018A2"/>
    <w:rsid w:val="00510080"/>
    <w:rsid w:val="00523310"/>
    <w:rsid w:val="00540C63"/>
    <w:rsid w:val="005440F6"/>
    <w:rsid w:val="0055408E"/>
    <w:rsid w:val="0056757F"/>
    <w:rsid w:val="005819C3"/>
    <w:rsid w:val="00593511"/>
    <w:rsid w:val="005941D5"/>
    <w:rsid w:val="00594A25"/>
    <w:rsid w:val="00596CA1"/>
    <w:rsid w:val="005B66D9"/>
    <w:rsid w:val="005C312C"/>
    <w:rsid w:val="005D5C20"/>
    <w:rsid w:val="005E77EB"/>
    <w:rsid w:val="005F1ACA"/>
    <w:rsid w:val="005F35CE"/>
    <w:rsid w:val="005F369D"/>
    <w:rsid w:val="005F59B3"/>
    <w:rsid w:val="00611D84"/>
    <w:rsid w:val="00615557"/>
    <w:rsid w:val="00637927"/>
    <w:rsid w:val="0064189C"/>
    <w:rsid w:val="00650D6A"/>
    <w:rsid w:val="00651318"/>
    <w:rsid w:val="006551CC"/>
    <w:rsid w:val="0065554B"/>
    <w:rsid w:val="00660934"/>
    <w:rsid w:val="00664FDF"/>
    <w:rsid w:val="00665BA6"/>
    <w:rsid w:val="006677E9"/>
    <w:rsid w:val="00674814"/>
    <w:rsid w:val="00694BC9"/>
    <w:rsid w:val="006A4F01"/>
    <w:rsid w:val="006E6E16"/>
    <w:rsid w:val="006F3757"/>
    <w:rsid w:val="006F76A0"/>
    <w:rsid w:val="007152F0"/>
    <w:rsid w:val="007216F9"/>
    <w:rsid w:val="00723C52"/>
    <w:rsid w:val="007269B3"/>
    <w:rsid w:val="0072792B"/>
    <w:rsid w:val="00735EDF"/>
    <w:rsid w:val="00737340"/>
    <w:rsid w:val="0075474A"/>
    <w:rsid w:val="00765FF6"/>
    <w:rsid w:val="00776812"/>
    <w:rsid w:val="00780A65"/>
    <w:rsid w:val="007818EF"/>
    <w:rsid w:val="007820D3"/>
    <w:rsid w:val="007847D0"/>
    <w:rsid w:val="00791EED"/>
    <w:rsid w:val="00797ADC"/>
    <w:rsid w:val="007A00F9"/>
    <w:rsid w:val="007A12A5"/>
    <w:rsid w:val="007B1A23"/>
    <w:rsid w:val="007B7FF5"/>
    <w:rsid w:val="007C336D"/>
    <w:rsid w:val="007D106A"/>
    <w:rsid w:val="007D1B62"/>
    <w:rsid w:val="007E419C"/>
    <w:rsid w:val="007E6AB9"/>
    <w:rsid w:val="007E7FF7"/>
    <w:rsid w:val="007F3B81"/>
    <w:rsid w:val="0080757B"/>
    <w:rsid w:val="008156B6"/>
    <w:rsid w:val="008335C3"/>
    <w:rsid w:val="00836EAF"/>
    <w:rsid w:val="00837558"/>
    <w:rsid w:val="00841C05"/>
    <w:rsid w:val="00850F96"/>
    <w:rsid w:val="00855CA2"/>
    <w:rsid w:val="00867C2D"/>
    <w:rsid w:val="00877206"/>
    <w:rsid w:val="00880D36"/>
    <w:rsid w:val="00883A35"/>
    <w:rsid w:val="0088437C"/>
    <w:rsid w:val="00887D00"/>
    <w:rsid w:val="00891A0B"/>
    <w:rsid w:val="008B456E"/>
    <w:rsid w:val="008C1DB0"/>
    <w:rsid w:val="008C5660"/>
    <w:rsid w:val="008D00C4"/>
    <w:rsid w:val="008E12B9"/>
    <w:rsid w:val="008E200A"/>
    <w:rsid w:val="008E2A9D"/>
    <w:rsid w:val="008E5263"/>
    <w:rsid w:val="008E6453"/>
    <w:rsid w:val="008F193C"/>
    <w:rsid w:val="008F3F59"/>
    <w:rsid w:val="008F5131"/>
    <w:rsid w:val="009060AF"/>
    <w:rsid w:val="0091328A"/>
    <w:rsid w:val="009210DB"/>
    <w:rsid w:val="00924329"/>
    <w:rsid w:val="009362FE"/>
    <w:rsid w:val="00942B81"/>
    <w:rsid w:val="0094711A"/>
    <w:rsid w:val="009613D0"/>
    <w:rsid w:val="00963552"/>
    <w:rsid w:val="009653D7"/>
    <w:rsid w:val="0098540C"/>
    <w:rsid w:val="00985FE7"/>
    <w:rsid w:val="00993056"/>
    <w:rsid w:val="00993C9C"/>
    <w:rsid w:val="009A01EA"/>
    <w:rsid w:val="009B06BE"/>
    <w:rsid w:val="009B36C4"/>
    <w:rsid w:val="009C4650"/>
    <w:rsid w:val="009C6245"/>
    <w:rsid w:val="009E1C03"/>
    <w:rsid w:val="009F31F4"/>
    <w:rsid w:val="009F56AE"/>
    <w:rsid w:val="009F7E0C"/>
    <w:rsid w:val="00A1214B"/>
    <w:rsid w:val="00A15B2F"/>
    <w:rsid w:val="00A356D6"/>
    <w:rsid w:val="00A362A8"/>
    <w:rsid w:val="00A41AEF"/>
    <w:rsid w:val="00A440AA"/>
    <w:rsid w:val="00A62E25"/>
    <w:rsid w:val="00A6585D"/>
    <w:rsid w:val="00A87E4B"/>
    <w:rsid w:val="00A9143E"/>
    <w:rsid w:val="00AA59C6"/>
    <w:rsid w:val="00AB1821"/>
    <w:rsid w:val="00AB7F82"/>
    <w:rsid w:val="00AF2E00"/>
    <w:rsid w:val="00B0377E"/>
    <w:rsid w:val="00B03DB9"/>
    <w:rsid w:val="00B046A5"/>
    <w:rsid w:val="00B05A20"/>
    <w:rsid w:val="00B10A11"/>
    <w:rsid w:val="00B118C8"/>
    <w:rsid w:val="00B126CE"/>
    <w:rsid w:val="00B156D6"/>
    <w:rsid w:val="00B1601E"/>
    <w:rsid w:val="00B62922"/>
    <w:rsid w:val="00B7553E"/>
    <w:rsid w:val="00B8489D"/>
    <w:rsid w:val="00B869AF"/>
    <w:rsid w:val="00B95D44"/>
    <w:rsid w:val="00B97706"/>
    <w:rsid w:val="00BA0D1F"/>
    <w:rsid w:val="00BA5DC7"/>
    <w:rsid w:val="00BB2B2A"/>
    <w:rsid w:val="00BB6460"/>
    <w:rsid w:val="00BC1BE8"/>
    <w:rsid w:val="00BD4791"/>
    <w:rsid w:val="00BD6624"/>
    <w:rsid w:val="00BD782E"/>
    <w:rsid w:val="00BE0704"/>
    <w:rsid w:val="00BE4D23"/>
    <w:rsid w:val="00BE6A14"/>
    <w:rsid w:val="00C108CF"/>
    <w:rsid w:val="00C118ED"/>
    <w:rsid w:val="00C16A91"/>
    <w:rsid w:val="00C3251F"/>
    <w:rsid w:val="00C36A82"/>
    <w:rsid w:val="00C42B07"/>
    <w:rsid w:val="00C56904"/>
    <w:rsid w:val="00C62CD1"/>
    <w:rsid w:val="00C67649"/>
    <w:rsid w:val="00C70A1B"/>
    <w:rsid w:val="00C75086"/>
    <w:rsid w:val="00C75F10"/>
    <w:rsid w:val="00C8491B"/>
    <w:rsid w:val="00C84D51"/>
    <w:rsid w:val="00CA1C39"/>
    <w:rsid w:val="00CB2D67"/>
    <w:rsid w:val="00CB3163"/>
    <w:rsid w:val="00CD112B"/>
    <w:rsid w:val="00CD13EC"/>
    <w:rsid w:val="00CD6680"/>
    <w:rsid w:val="00CE08D5"/>
    <w:rsid w:val="00CE5555"/>
    <w:rsid w:val="00CE76C0"/>
    <w:rsid w:val="00D041FF"/>
    <w:rsid w:val="00D264B7"/>
    <w:rsid w:val="00D27DF1"/>
    <w:rsid w:val="00D34D21"/>
    <w:rsid w:val="00D424EE"/>
    <w:rsid w:val="00D47210"/>
    <w:rsid w:val="00D5479F"/>
    <w:rsid w:val="00D57C26"/>
    <w:rsid w:val="00D606F9"/>
    <w:rsid w:val="00D65D93"/>
    <w:rsid w:val="00D65FE8"/>
    <w:rsid w:val="00D73AF7"/>
    <w:rsid w:val="00D744AD"/>
    <w:rsid w:val="00D75BE6"/>
    <w:rsid w:val="00DA6C76"/>
    <w:rsid w:val="00DB7595"/>
    <w:rsid w:val="00DC2276"/>
    <w:rsid w:val="00DD379F"/>
    <w:rsid w:val="00DD74FD"/>
    <w:rsid w:val="00DE4951"/>
    <w:rsid w:val="00DE7549"/>
    <w:rsid w:val="00E00582"/>
    <w:rsid w:val="00E10A50"/>
    <w:rsid w:val="00E13C8E"/>
    <w:rsid w:val="00E17D8A"/>
    <w:rsid w:val="00E2444A"/>
    <w:rsid w:val="00E30743"/>
    <w:rsid w:val="00E32B19"/>
    <w:rsid w:val="00E37CFE"/>
    <w:rsid w:val="00E46B1A"/>
    <w:rsid w:val="00E477A7"/>
    <w:rsid w:val="00E47E35"/>
    <w:rsid w:val="00E61F58"/>
    <w:rsid w:val="00E73E69"/>
    <w:rsid w:val="00E7539A"/>
    <w:rsid w:val="00E766EA"/>
    <w:rsid w:val="00E770F0"/>
    <w:rsid w:val="00E82CA8"/>
    <w:rsid w:val="00E84000"/>
    <w:rsid w:val="00E901F2"/>
    <w:rsid w:val="00E95CB2"/>
    <w:rsid w:val="00EA0A2D"/>
    <w:rsid w:val="00EA1CE7"/>
    <w:rsid w:val="00EA6C62"/>
    <w:rsid w:val="00EB683B"/>
    <w:rsid w:val="00EC14DC"/>
    <w:rsid w:val="00ED3E53"/>
    <w:rsid w:val="00EE40C5"/>
    <w:rsid w:val="00EE75A5"/>
    <w:rsid w:val="00F02CB2"/>
    <w:rsid w:val="00F23F61"/>
    <w:rsid w:val="00F42C75"/>
    <w:rsid w:val="00F6183C"/>
    <w:rsid w:val="00F80407"/>
    <w:rsid w:val="00F83762"/>
    <w:rsid w:val="00FA0719"/>
    <w:rsid w:val="00FA576E"/>
    <w:rsid w:val="00FB1BA5"/>
    <w:rsid w:val="00FB67B5"/>
    <w:rsid w:val="00FD2014"/>
    <w:rsid w:val="00FF2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BC74F"/>
  <w15:docId w15:val="{CCC64EF0-A1F3-45FC-9BE3-4F6B9509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A11"/>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36A82"/>
    <w:pPr>
      <w:keepNext/>
      <w:keepLines/>
      <w:spacing w:before="120" w:after="120" w:line="360" w:lineRule="auto"/>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C36A82"/>
    <w:pPr>
      <w:keepNext/>
      <w:keepLines/>
      <w:spacing w:before="120" w:after="120" w:line="360" w:lineRule="auto"/>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C36A82"/>
    <w:pPr>
      <w:keepNext/>
      <w:keepLines/>
      <w:spacing w:before="120" w:after="120" w:line="360" w:lineRule="auto"/>
      <w:outlineLvl w:val="2"/>
    </w:pPr>
    <w:rPr>
      <w:rFonts w:eastAsiaTheme="majorEastAsia" w:cstheme="majorBidi"/>
      <w:b/>
      <w:bCs/>
      <w:i/>
      <w:color w:val="000000" w:themeColor="text1"/>
      <w:sz w:val="26"/>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36A82"/>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36A8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C36A82"/>
    <w:rPr>
      <w:rFonts w:eastAsiaTheme="majorEastAsia" w:cstheme="majorBidi"/>
      <w:b/>
      <w:bCs/>
      <w:i/>
      <w:color w:val="000000" w:themeColor="text1"/>
      <w:sz w:val="26"/>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94711A"/>
    <w:pPr>
      <w:widowControl w:val="0"/>
      <w:spacing w:before="120" w:after="120" w:line="360" w:lineRule="auto"/>
      <w:ind w:firstLine="425"/>
      <w:jc w:val="both"/>
    </w:pPr>
    <w:rPr>
      <w:rFonts w:eastAsia="Cambria" w:cs="Cambria"/>
      <w:sz w:val="26"/>
    </w:rPr>
  </w:style>
  <w:style w:type="character" w:customStyle="1" w:styleId="BodyTextChar">
    <w:name w:val="Body Text Char"/>
    <w:basedOn w:val="DefaultParagraphFont"/>
    <w:link w:val="BodyText"/>
    <w:uiPriority w:val="1"/>
    <w:qFormat/>
    <w:rsid w:val="0094711A"/>
    <w:rPr>
      <w:rFonts w:eastAsia="Cambria" w:cs="Cambria"/>
      <w:sz w:val="26"/>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UnresolvedMention">
    <w:name w:val="Unresolved Mention"/>
    <w:basedOn w:val="DefaultParagraphFont"/>
    <w:uiPriority w:val="99"/>
    <w:semiHidden/>
    <w:unhideWhenUsed/>
    <w:rsid w:val="005E77EB"/>
    <w:rPr>
      <w:color w:val="605E5C"/>
      <w:shd w:val="clear" w:color="auto" w:fill="E1DFDD"/>
    </w:rPr>
  </w:style>
  <w:style w:type="paragraph" w:styleId="TOCHeading">
    <w:name w:val="TOC Heading"/>
    <w:basedOn w:val="Heading1"/>
    <w:next w:val="Normal"/>
    <w:uiPriority w:val="39"/>
    <w:unhideWhenUsed/>
    <w:qFormat/>
    <w:rsid w:val="00963552"/>
    <w:pPr>
      <w:spacing w:before="240" w:after="0" w:line="259" w:lineRule="auto"/>
      <w:jc w:val="left"/>
      <w:outlineLvl w:val="9"/>
    </w:pPr>
    <w:rPr>
      <w:rFonts w:asciiTheme="majorHAnsi" w:hAnsiTheme="majorHAnsi"/>
      <w:b w:val="0"/>
      <w:bCs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104">
      <w:bodyDiv w:val="1"/>
      <w:marLeft w:val="0"/>
      <w:marRight w:val="0"/>
      <w:marTop w:val="0"/>
      <w:marBottom w:val="0"/>
      <w:divBdr>
        <w:top w:val="none" w:sz="0" w:space="0" w:color="auto"/>
        <w:left w:val="none" w:sz="0" w:space="0" w:color="auto"/>
        <w:bottom w:val="none" w:sz="0" w:space="0" w:color="auto"/>
        <w:right w:val="none" w:sz="0" w:space="0" w:color="auto"/>
      </w:divBdr>
    </w:div>
    <w:div w:id="15010408">
      <w:bodyDiv w:val="1"/>
      <w:marLeft w:val="0"/>
      <w:marRight w:val="0"/>
      <w:marTop w:val="0"/>
      <w:marBottom w:val="0"/>
      <w:divBdr>
        <w:top w:val="none" w:sz="0" w:space="0" w:color="auto"/>
        <w:left w:val="none" w:sz="0" w:space="0" w:color="auto"/>
        <w:bottom w:val="none" w:sz="0" w:space="0" w:color="auto"/>
        <w:right w:val="none" w:sz="0" w:space="0" w:color="auto"/>
      </w:divBdr>
    </w:div>
    <w:div w:id="19744660">
      <w:bodyDiv w:val="1"/>
      <w:marLeft w:val="0"/>
      <w:marRight w:val="0"/>
      <w:marTop w:val="0"/>
      <w:marBottom w:val="0"/>
      <w:divBdr>
        <w:top w:val="none" w:sz="0" w:space="0" w:color="auto"/>
        <w:left w:val="none" w:sz="0" w:space="0" w:color="auto"/>
        <w:bottom w:val="none" w:sz="0" w:space="0" w:color="auto"/>
        <w:right w:val="none" w:sz="0" w:space="0" w:color="auto"/>
      </w:divBdr>
    </w:div>
    <w:div w:id="50619254">
      <w:bodyDiv w:val="1"/>
      <w:marLeft w:val="0"/>
      <w:marRight w:val="0"/>
      <w:marTop w:val="0"/>
      <w:marBottom w:val="0"/>
      <w:divBdr>
        <w:top w:val="none" w:sz="0" w:space="0" w:color="auto"/>
        <w:left w:val="none" w:sz="0" w:space="0" w:color="auto"/>
        <w:bottom w:val="none" w:sz="0" w:space="0" w:color="auto"/>
        <w:right w:val="none" w:sz="0" w:space="0" w:color="auto"/>
      </w:divBdr>
    </w:div>
    <w:div w:id="77409439">
      <w:bodyDiv w:val="1"/>
      <w:marLeft w:val="0"/>
      <w:marRight w:val="0"/>
      <w:marTop w:val="0"/>
      <w:marBottom w:val="0"/>
      <w:divBdr>
        <w:top w:val="none" w:sz="0" w:space="0" w:color="auto"/>
        <w:left w:val="none" w:sz="0" w:space="0" w:color="auto"/>
        <w:bottom w:val="none" w:sz="0" w:space="0" w:color="auto"/>
        <w:right w:val="none" w:sz="0" w:space="0" w:color="auto"/>
      </w:divBdr>
    </w:div>
    <w:div w:id="137579640">
      <w:bodyDiv w:val="1"/>
      <w:marLeft w:val="0"/>
      <w:marRight w:val="0"/>
      <w:marTop w:val="0"/>
      <w:marBottom w:val="0"/>
      <w:divBdr>
        <w:top w:val="none" w:sz="0" w:space="0" w:color="auto"/>
        <w:left w:val="none" w:sz="0" w:space="0" w:color="auto"/>
        <w:bottom w:val="none" w:sz="0" w:space="0" w:color="auto"/>
        <w:right w:val="none" w:sz="0" w:space="0" w:color="auto"/>
      </w:divBdr>
    </w:div>
    <w:div w:id="158423767">
      <w:bodyDiv w:val="1"/>
      <w:marLeft w:val="0"/>
      <w:marRight w:val="0"/>
      <w:marTop w:val="0"/>
      <w:marBottom w:val="0"/>
      <w:divBdr>
        <w:top w:val="none" w:sz="0" w:space="0" w:color="auto"/>
        <w:left w:val="none" w:sz="0" w:space="0" w:color="auto"/>
        <w:bottom w:val="none" w:sz="0" w:space="0" w:color="auto"/>
        <w:right w:val="none" w:sz="0" w:space="0" w:color="auto"/>
      </w:divBdr>
      <w:divsChild>
        <w:div w:id="831533320">
          <w:marLeft w:val="0"/>
          <w:marRight w:val="0"/>
          <w:marTop w:val="0"/>
          <w:marBottom w:val="0"/>
          <w:divBdr>
            <w:top w:val="none" w:sz="0" w:space="0" w:color="auto"/>
            <w:left w:val="none" w:sz="0" w:space="0" w:color="auto"/>
            <w:bottom w:val="none" w:sz="0" w:space="0" w:color="auto"/>
            <w:right w:val="none" w:sz="0" w:space="0" w:color="auto"/>
          </w:divBdr>
          <w:divsChild>
            <w:div w:id="882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6269">
      <w:bodyDiv w:val="1"/>
      <w:marLeft w:val="0"/>
      <w:marRight w:val="0"/>
      <w:marTop w:val="0"/>
      <w:marBottom w:val="0"/>
      <w:divBdr>
        <w:top w:val="none" w:sz="0" w:space="0" w:color="auto"/>
        <w:left w:val="none" w:sz="0" w:space="0" w:color="auto"/>
        <w:bottom w:val="none" w:sz="0" w:space="0" w:color="auto"/>
        <w:right w:val="none" w:sz="0" w:space="0" w:color="auto"/>
      </w:divBdr>
    </w:div>
    <w:div w:id="22317605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42685535">
      <w:bodyDiv w:val="1"/>
      <w:marLeft w:val="0"/>
      <w:marRight w:val="0"/>
      <w:marTop w:val="0"/>
      <w:marBottom w:val="0"/>
      <w:divBdr>
        <w:top w:val="none" w:sz="0" w:space="0" w:color="auto"/>
        <w:left w:val="none" w:sz="0" w:space="0" w:color="auto"/>
        <w:bottom w:val="none" w:sz="0" w:space="0" w:color="auto"/>
        <w:right w:val="none" w:sz="0" w:space="0" w:color="auto"/>
      </w:divBdr>
    </w:div>
    <w:div w:id="290863227">
      <w:bodyDiv w:val="1"/>
      <w:marLeft w:val="0"/>
      <w:marRight w:val="0"/>
      <w:marTop w:val="0"/>
      <w:marBottom w:val="0"/>
      <w:divBdr>
        <w:top w:val="none" w:sz="0" w:space="0" w:color="auto"/>
        <w:left w:val="none" w:sz="0" w:space="0" w:color="auto"/>
        <w:bottom w:val="none" w:sz="0" w:space="0" w:color="auto"/>
        <w:right w:val="none" w:sz="0" w:space="0" w:color="auto"/>
      </w:divBdr>
    </w:div>
    <w:div w:id="379208516">
      <w:bodyDiv w:val="1"/>
      <w:marLeft w:val="0"/>
      <w:marRight w:val="0"/>
      <w:marTop w:val="0"/>
      <w:marBottom w:val="0"/>
      <w:divBdr>
        <w:top w:val="none" w:sz="0" w:space="0" w:color="auto"/>
        <w:left w:val="none" w:sz="0" w:space="0" w:color="auto"/>
        <w:bottom w:val="none" w:sz="0" w:space="0" w:color="auto"/>
        <w:right w:val="none" w:sz="0" w:space="0" w:color="auto"/>
      </w:divBdr>
    </w:div>
    <w:div w:id="420495014">
      <w:bodyDiv w:val="1"/>
      <w:marLeft w:val="0"/>
      <w:marRight w:val="0"/>
      <w:marTop w:val="0"/>
      <w:marBottom w:val="0"/>
      <w:divBdr>
        <w:top w:val="none" w:sz="0" w:space="0" w:color="auto"/>
        <w:left w:val="none" w:sz="0" w:space="0" w:color="auto"/>
        <w:bottom w:val="none" w:sz="0" w:space="0" w:color="auto"/>
        <w:right w:val="none" w:sz="0" w:space="0" w:color="auto"/>
      </w:divBdr>
    </w:div>
    <w:div w:id="436759816">
      <w:bodyDiv w:val="1"/>
      <w:marLeft w:val="0"/>
      <w:marRight w:val="0"/>
      <w:marTop w:val="0"/>
      <w:marBottom w:val="0"/>
      <w:divBdr>
        <w:top w:val="none" w:sz="0" w:space="0" w:color="auto"/>
        <w:left w:val="none" w:sz="0" w:space="0" w:color="auto"/>
        <w:bottom w:val="none" w:sz="0" w:space="0" w:color="auto"/>
        <w:right w:val="none" w:sz="0" w:space="0" w:color="auto"/>
      </w:divBdr>
    </w:div>
    <w:div w:id="438263332">
      <w:bodyDiv w:val="1"/>
      <w:marLeft w:val="0"/>
      <w:marRight w:val="0"/>
      <w:marTop w:val="0"/>
      <w:marBottom w:val="0"/>
      <w:divBdr>
        <w:top w:val="none" w:sz="0" w:space="0" w:color="auto"/>
        <w:left w:val="none" w:sz="0" w:space="0" w:color="auto"/>
        <w:bottom w:val="none" w:sz="0" w:space="0" w:color="auto"/>
        <w:right w:val="none" w:sz="0" w:space="0" w:color="auto"/>
      </w:divBdr>
    </w:div>
    <w:div w:id="465658881">
      <w:bodyDiv w:val="1"/>
      <w:marLeft w:val="0"/>
      <w:marRight w:val="0"/>
      <w:marTop w:val="0"/>
      <w:marBottom w:val="0"/>
      <w:divBdr>
        <w:top w:val="none" w:sz="0" w:space="0" w:color="auto"/>
        <w:left w:val="none" w:sz="0" w:space="0" w:color="auto"/>
        <w:bottom w:val="none" w:sz="0" w:space="0" w:color="auto"/>
        <w:right w:val="none" w:sz="0" w:space="0" w:color="auto"/>
      </w:divBdr>
    </w:div>
    <w:div w:id="516429625">
      <w:bodyDiv w:val="1"/>
      <w:marLeft w:val="0"/>
      <w:marRight w:val="0"/>
      <w:marTop w:val="0"/>
      <w:marBottom w:val="0"/>
      <w:divBdr>
        <w:top w:val="none" w:sz="0" w:space="0" w:color="auto"/>
        <w:left w:val="none" w:sz="0" w:space="0" w:color="auto"/>
        <w:bottom w:val="none" w:sz="0" w:space="0" w:color="auto"/>
        <w:right w:val="none" w:sz="0" w:space="0" w:color="auto"/>
      </w:divBdr>
    </w:div>
    <w:div w:id="531041661">
      <w:bodyDiv w:val="1"/>
      <w:marLeft w:val="0"/>
      <w:marRight w:val="0"/>
      <w:marTop w:val="0"/>
      <w:marBottom w:val="0"/>
      <w:divBdr>
        <w:top w:val="none" w:sz="0" w:space="0" w:color="auto"/>
        <w:left w:val="none" w:sz="0" w:space="0" w:color="auto"/>
        <w:bottom w:val="none" w:sz="0" w:space="0" w:color="auto"/>
        <w:right w:val="none" w:sz="0" w:space="0" w:color="auto"/>
      </w:divBdr>
    </w:div>
    <w:div w:id="602149814">
      <w:bodyDiv w:val="1"/>
      <w:marLeft w:val="0"/>
      <w:marRight w:val="0"/>
      <w:marTop w:val="0"/>
      <w:marBottom w:val="0"/>
      <w:divBdr>
        <w:top w:val="none" w:sz="0" w:space="0" w:color="auto"/>
        <w:left w:val="none" w:sz="0" w:space="0" w:color="auto"/>
        <w:bottom w:val="none" w:sz="0" w:space="0" w:color="auto"/>
        <w:right w:val="none" w:sz="0" w:space="0" w:color="auto"/>
      </w:divBdr>
    </w:div>
    <w:div w:id="612589542">
      <w:bodyDiv w:val="1"/>
      <w:marLeft w:val="0"/>
      <w:marRight w:val="0"/>
      <w:marTop w:val="0"/>
      <w:marBottom w:val="0"/>
      <w:divBdr>
        <w:top w:val="none" w:sz="0" w:space="0" w:color="auto"/>
        <w:left w:val="none" w:sz="0" w:space="0" w:color="auto"/>
        <w:bottom w:val="none" w:sz="0" w:space="0" w:color="auto"/>
        <w:right w:val="none" w:sz="0" w:space="0" w:color="auto"/>
      </w:divBdr>
    </w:div>
    <w:div w:id="631056700">
      <w:bodyDiv w:val="1"/>
      <w:marLeft w:val="0"/>
      <w:marRight w:val="0"/>
      <w:marTop w:val="0"/>
      <w:marBottom w:val="0"/>
      <w:divBdr>
        <w:top w:val="none" w:sz="0" w:space="0" w:color="auto"/>
        <w:left w:val="none" w:sz="0" w:space="0" w:color="auto"/>
        <w:bottom w:val="none" w:sz="0" w:space="0" w:color="auto"/>
        <w:right w:val="none" w:sz="0" w:space="0" w:color="auto"/>
      </w:divBdr>
    </w:div>
    <w:div w:id="733311123">
      <w:bodyDiv w:val="1"/>
      <w:marLeft w:val="0"/>
      <w:marRight w:val="0"/>
      <w:marTop w:val="0"/>
      <w:marBottom w:val="0"/>
      <w:divBdr>
        <w:top w:val="none" w:sz="0" w:space="0" w:color="auto"/>
        <w:left w:val="none" w:sz="0" w:space="0" w:color="auto"/>
        <w:bottom w:val="none" w:sz="0" w:space="0" w:color="auto"/>
        <w:right w:val="none" w:sz="0" w:space="0" w:color="auto"/>
      </w:divBdr>
    </w:div>
    <w:div w:id="772820419">
      <w:bodyDiv w:val="1"/>
      <w:marLeft w:val="0"/>
      <w:marRight w:val="0"/>
      <w:marTop w:val="0"/>
      <w:marBottom w:val="0"/>
      <w:divBdr>
        <w:top w:val="none" w:sz="0" w:space="0" w:color="auto"/>
        <w:left w:val="none" w:sz="0" w:space="0" w:color="auto"/>
        <w:bottom w:val="none" w:sz="0" w:space="0" w:color="auto"/>
        <w:right w:val="none" w:sz="0" w:space="0" w:color="auto"/>
      </w:divBdr>
    </w:div>
    <w:div w:id="800609328">
      <w:bodyDiv w:val="1"/>
      <w:marLeft w:val="0"/>
      <w:marRight w:val="0"/>
      <w:marTop w:val="0"/>
      <w:marBottom w:val="0"/>
      <w:divBdr>
        <w:top w:val="none" w:sz="0" w:space="0" w:color="auto"/>
        <w:left w:val="none" w:sz="0" w:space="0" w:color="auto"/>
        <w:bottom w:val="none" w:sz="0" w:space="0" w:color="auto"/>
        <w:right w:val="none" w:sz="0" w:space="0" w:color="auto"/>
      </w:divBdr>
    </w:div>
    <w:div w:id="837229007">
      <w:bodyDiv w:val="1"/>
      <w:marLeft w:val="0"/>
      <w:marRight w:val="0"/>
      <w:marTop w:val="0"/>
      <w:marBottom w:val="0"/>
      <w:divBdr>
        <w:top w:val="none" w:sz="0" w:space="0" w:color="auto"/>
        <w:left w:val="none" w:sz="0" w:space="0" w:color="auto"/>
        <w:bottom w:val="none" w:sz="0" w:space="0" w:color="auto"/>
        <w:right w:val="none" w:sz="0" w:space="0" w:color="auto"/>
      </w:divBdr>
      <w:divsChild>
        <w:div w:id="502357897">
          <w:marLeft w:val="0"/>
          <w:marRight w:val="0"/>
          <w:marTop w:val="0"/>
          <w:marBottom w:val="0"/>
          <w:divBdr>
            <w:top w:val="none" w:sz="0" w:space="0" w:color="auto"/>
            <w:left w:val="none" w:sz="0" w:space="0" w:color="auto"/>
            <w:bottom w:val="none" w:sz="0" w:space="0" w:color="auto"/>
            <w:right w:val="none" w:sz="0" w:space="0" w:color="auto"/>
          </w:divBdr>
          <w:divsChild>
            <w:div w:id="2747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1385">
      <w:bodyDiv w:val="1"/>
      <w:marLeft w:val="0"/>
      <w:marRight w:val="0"/>
      <w:marTop w:val="0"/>
      <w:marBottom w:val="0"/>
      <w:divBdr>
        <w:top w:val="none" w:sz="0" w:space="0" w:color="auto"/>
        <w:left w:val="none" w:sz="0" w:space="0" w:color="auto"/>
        <w:bottom w:val="none" w:sz="0" w:space="0" w:color="auto"/>
        <w:right w:val="none" w:sz="0" w:space="0" w:color="auto"/>
      </w:divBdr>
    </w:div>
    <w:div w:id="948390537">
      <w:bodyDiv w:val="1"/>
      <w:marLeft w:val="0"/>
      <w:marRight w:val="0"/>
      <w:marTop w:val="0"/>
      <w:marBottom w:val="0"/>
      <w:divBdr>
        <w:top w:val="none" w:sz="0" w:space="0" w:color="auto"/>
        <w:left w:val="none" w:sz="0" w:space="0" w:color="auto"/>
        <w:bottom w:val="none" w:sz="0" w:space="0" w:color="auto"/>
        <w:right w:val="none" w:sz="0" w:space="0" w:color="auto"/>
      </w:divBdr>
    </w:div>
    <w:div w:id="1038815980">
      <w:bodyDiv w:val="1"/>
      <w:marLeft w:val="0"/>
      <w:marRight w:val="0"/>
      <w:marTop w:val="0"/>
      <w:marBottom w:val="0"/>
      <w:divBdr>
        <w:top w:val="none" w:sz="0" w:space="0" w:color="auto"/>
        <w:left w:val="none" w:sz="0" w:space="0" w:color="auto"/>
        <w:bottom w:val="none" w:sz="0" w:space="0" w:color="auto"/>
        <w:right w:val="none" w:sz="0" w:space="0" w:color="auto"/>
      </w:divBdr>
    </w:div>
    <w:div w:id="1169828978">
      <w:bodyDiv w:val="1"/>
      <w:marLeft w:val="0"/>
      <w:marRight w:val="0"/>
      <w:marTop w:val="0"/>
      <w:marBottom w:val="0"/>
      <w:divBdr>
        <w:top w:val="none" w:sz="0" w:space="0" w:color="auto"/>
        <w:left w:val="none" w:sz="0" w:space="0" w:color="auto"/>
        <w:bottom w:val="none" w:sz="0" w:space="0" w:color="auto"/>
        <w:right w:val="none" w:sz="0" w:space="0" w:color="auto"/>
      </w:divBdr>
    </w:div>
    <w:div w:id="1174682591">
      <w:bodyDiv w:val="1"/>
      <w:marLeft w:val="0"/>
      <w:marRight w:val="0"/>
      <w:marTop w:val="0"/>
      <w:marBottom w:val="0"/>
      <w:divBdr>
        <w:top w:val="none" w:sz="0" w:space="0" w:color="auto"/>
        <w:left w:val="none" w:sz="0" w:space="0" w:color="auto"/>
        <w:bottom w:val="none" w:sz="0" w:space="0" w:color="auto"/>
        <w:right w:val="none" w:sz="0" w:space="0" w:color="auto"/>
      </w:divBdr>
      <w:divsChild>
        <w:div w:id="87233859">
          <w:marLeft w:val="0"/>
          <w:marRight w:val="0"/>
          <w:marTop w:val="0"/>
          <w:marBottom w:val="0"/>
          <w:divBdr>
            <w:top w:val="none" w:sz="0" w:space="0" w:color="auto"/>
            <w:left w:val="none" w:sz="0" w:space="0" w:color="auto"/>
            <w:bottom w:val="none" w:sz="0" w:space="0" w:color="auto"/>
            <w:right w:val="none" w:sz="0" w:space="0" w:color="auto"/>
          </w:divBdr>
          <w:divsChild>
            <w:div w:id="8348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500">
      <w:bodyDiv w:val="1"/>
      <w:marLeft w:val="0"/>
      <w:marRight w:val="0"/>
      <w:marTop w:val="0"/>
      <w:marBottom w:val="0"/>
      <w:divBdr>
        <w:top w:val="none" w:sz="0" w:space="0" w:color="auto"/>
        <w:left w:val="none" w:sz="0" w:space="0" w:color="auto"/>
        <w:bottom w:val="none" w:sz="0" w:space="0" w:color="auto"/>
        <w:right w:val="none" w:sz="0" w:space="0" w:color="auto"/>
      </w:divBdr>
      <w:divsChild>
        <w:div w:id="482695126">
          <w:marLeft w:val="0"/>
          <w:marRight w:val="0"/>
          <w:marTop w:val="0"/>
          <w:marBottom w:val="0"/>
          <w:divBdr>
            <w:top w:val="none" w:sz="0" w:space="0" w:color="auto"/>
            <w:left w:val="none" w:sz="0" w:space="0" w:color="auto"/>
            <w:bottom w:val="none" w:sz="0" w:space="0" w:color="auto"/>
            <w:right w:val="none" w:sz="0" w:space="0" w:color="auto"/>
          </w:divBdr>
          <w:divsChild>
            <w:div w:id="4046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89239">
      <w:bodyDiv w:val="1"/>
      <w:marLeft w:val="0"/>
      <w:marRight w:val="0"/>
      <w:marTop w:val="0"/>
      <w:marBottom w:val="0"/>
      <w:divBdr>
        <w:top w:val="none" w:sz="0" w:space="0" w:color="auto"/>
        <w:left w:val="none" w:sz="0" w:space="0" w:color="auto"/>
        <w:bottom w:val="none" w:sz="0" w:space="0" w:color="auto"/>
        <w:right w:val="none" w:sz="0" w:space="0" w:color="auto"/>
      </w:divBdr>
    </w:div>
    <w:div w:id="1302004902">
      <w:bodyDiv w:val="1"/>
      <w:marLeft w:val="0"/>
      <w:marRight w:val="0"/>
      <w:marTop w:val="0"/>
      <w:marBottom w:val="0"/>
      <w:divBdr>
        <w:top w:val="none" w:sz="0" w:space="0" w:color="auto"/>
        <w:left w:val="none" w:sz="0" w:space="0" w:color="auto"/>
        <w:bottom w:val="none" w:sz="0" w:space="0" w:color="auto"/>
        <w:right w:val="none" w:sz="0" w:space="0" w:color="auto"/>
      </w:divBdr>
    </w:div>
    <w:div w:id="1316370872">
      <w:bodyDiv w:val="1"/>
      <w:marLeft w:val="0"/>
      <w:marRight w:val="0"/>
      <w:marTop w:val="0"/>
      <w:marBottom w:val="0"/>
      <w:divBdr>
        <w:top w:val="none" w:sz="0" w:space="0" w:color="auto"/>
        <w:left w:val="none" w:sz="0" w:space="0" w:color="auto"/>
        <w:bottom w:val="none" w:sz="0" w:space="0" w:color="auto"/>
        <w:right w:val="none" w:sz="0" w:space="0" w:color="auto"/>
      </w:divBdr>
    </w:div>
    <w:div w:id="1351877080">
      <w:bodyDiv w:val="1"/>
      <w:marLeft w:val="0"/>
      <w:marRight w:val="0"/>
      <w:marTop w:val="0"/>
      <w:marBottom w:val="0"/>
      <w:divBdr>
        <w:top w:val="none" w:sz="0" w:space="0" w:color="auto"/>
        <w:left w:val="none" w:sz="0" w:space="0" w:color="auto"/>
        <w:bottom w:val="none" w:sz="0" w:space="0" w:color="auto"/>
        <w:right w:val="none" w:sz="0" w:space="0" w:color="auto"/>
      </w:divBdr>
    </w:div>
    <w:div w:id="1407728358">
      <w:bodyDiv w:val="1"/>
      <w:marLeft w:val="0"/>
      <w:marRight w:val="0"/>
      <w:marTop w:val="0"/>
      <w:marBottom w:val="0"/>
      <w:divBdr>
        <w:top w:val="none" w:sz="0" w:space="0" w:color="auto"/>
        <w:left w:val="none" w:sz="0" w:space="0" w:color="auto"/>
        <w:bottom w:val="none" w:sz="0" w:space="0" w:color="auto"/>
        <w:right w:val="none" w:sz="0" w:space="0" w:color="auto"/>
      </w:divBdr>
    </w:div>
    <w:div w:id="1446656094">
      <w:bodyDiv w:val="1"/>
      <w:marLeft w:val="0"/>
      <w:marRight w:val="0"/>
      <w:marTop w:val="0"/>
      <w:marBottom w:val="0"/>
      <w:divBdr>
        <w:top w:val="none" w:sz="0" w:space="0" w:color="auto"/>
        <w:left w:val="none" w:sz="0" w:space="0" w:color="auto"/>
        <w:bottom w:val="none" w:sz="0" w:space="0" w:color="auto"/>
        <w:right w:val="none" w:sz="0" w:space="0" w:color="auto"/>
      </w:divBdr>
    </w:div>
    <w:div w:id="15201946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1864198">
      <w:bodyDiv w:val="1"/>
      <w:marLeft w:val="0"/>
      <w:marRight w:val="0"/>
      <w:marTop w:val="0"/>
      <w:marBottom w:val="0"/>
      <w:divBdr>
        <w:top w:val="none" w:sz="0" w:space="0" w:color="auto"/>
        <w:left w:val="none" w:sz="0" w:space="0" w:color="auto"/>
        <w:bottom w:val="none" w:sz="0" w:space="0" w:color="auto"/>
        <w:right w:val="none" w:sz="0" w:space="0" w:color="auto"/>
      </w:divBdr>
    </w:div>
    <w:div w:id="1582251135">
      <w:bodyDiv w:val="1"/>
      <w:marLeft w:val="0"/>
      <w:marRight w:val="0"/>
      <w:marTop w:val="0"/>
      <w:marBottom w:val="0"/>
      <w:divBdr>
        <w:top w:val="none" w:sz="0" w:space="0" w:color="auto"/>
        <w:left w:val="none" w:sz="0" w:space="0" w:color="auto"/>
        <w:bottom w:val="none" w:sz="0" w:space="0" w:color="auto"/>
        <w:right w:val="none" w:sz="0" w:space="0" w:color="auto"/>
      </w:divBdr>
    </w:div>
    <w:div w:id="1589581367">
      <w:bodyDiv w:val="1"/>
      <w:marLeft w:val="0"/>
      <w:marRight w:val="0"/>
      <w:marTop w:val="0"/>
      <w:marBottom w:val="0"/>
      <w:divBdr>
        <w:top w:val="none" w:sz="0" w:space="0" w:color="auto"/>
        <w:left w:val="none" w:sz="0" w:space="0" w:color="auto"/>
        <w:bottom w:val="none" w:sz="0" w:space="0" w:color="auto"/>
        <w:right w:val="none" w:sz="0" w:space="0" w:color="auto"/>
      </w:divBdr>
    </w:div>
    <w:div w:id="1592471002">
      <w:bodyDiv w:val="1"/>
      <w:marLeft w:val="0"/>
      <w:marRight w:val="0"/>
      <w:marTop w:val="0"/>
      <w:marBottom w:val="0"/>
      <w:divBdr>
        <w:top w:val="none" w:sz="0" w:space="0" w:color="auto"/>
        <w:left w:val="none" w:sz="0" w:space="0" w:color="auto"/>
        <w:bottom w:val="none" w:sz="0" w:space="0" w:color="auto"/>
        <w:right w:val="none" w:sz="0" w:space="0" w:color="auto"/>
      </w:divBdr>
    </w:div>
    <w:div w:id="1675842338">
      <w:bodyDiv w:val="1"/>
      <w:marLeft w:val="0"/>
      <w:marRight w:val="0"/>
      <w:marTop w:val="0"/>
      <w:marBottom w:val="0"/>
      <w:divBdr>
        <w:top w:val="none" w:sz="0" w:space="0" w:color="auto"/>
        <w:left w:val="none" w:sz="0" w:space="0" w:color="auto"/>
        <w:bottom w:val="none" w:sz="0" w:space="0" w:color="auto"/>
        <w:right w:val="none" w:sz="0" w:space="0" w:color="auto"/>
      </w:divBdr>
    </w:div>
    <w:div w:id="1682661714">
      <w:bodyDiv w:val="1"/>
      <w:marLeft w:val="0"/>
      <w:marRight w:val="0"/>
      <w:marTop w:val="0"/>
      <w:marBottom w:val="0"/>
      <w:divBdr>
        <w:top w:val="none" w:sz="0" w:space="0" w:color="auto"/>
        <w:left w:val="none" w:sz="0" w:space="0" w:color="auto"/>
        <w:bottom w:val="none" w:sz="0" w:space="0" w:color="auto"/>
        <w:right w:val="none" w:sz="0" w:space="0" w:color="auto"/>
      </w:divBdr>
    </w:div>
    <w:div w:id="1737892026">
      <w:bodyDiv w:val="1"/>
      <w:marLeft w:val="0"/>
      <w:marRight w:val="0"/>
      <w:marTop w:val="0"/>
      <w:marBottom w:val="0"/>
      <w:divBdr>
        <w:top w:val="none" w:sz="0" w:space="0" w:color="auto"/>
        <w:left w:val="none" w:sz="0" w:space="0" w:color="auto"/>
        <w:bottom w:val="none" w:sz="0" w:space="0" w:color="auto"/>
        <w:right w:val="none" w:sz="0" w:space="0" w:color="auto"/>
      </w:divBdr>
    </w:div>
    <w:div w:id="1752969535">
      <w:bodyDiv w:val="1"/>
      <w:marLeft w:val="0"/>
      <w:marRight w:val="0"/>
      <w:marTop w:val="0"/>
      <w:marBottom w:val="0"/>
      <w:divBdr>
        <w:top w:val="none" w:sz="0" w:space="0" w:color="auto"/>
        <w:left w:val="none" w:sz="0" w:space="0" w:color="auto"/>
        <w:bottom w:val="none" w:sz="0" w:space="0" w:color="auto"/>
        <w:right w:val="none" w:sz="0" w:space="0" w:color="auto"/>
      </w:divBdr>
    </w:div>
    <w:div w:id="1765568559">
      <w:bodyDiv w:val="1"/>
      <w:marLeft w:val="0"/>
      <w:marRight w:val="0"/>
      <w:marTop w:val="0"/>
      <w:marBottom w:val="0"/>
      <w:divBdr>
        <w:top w:val="none" w:sz="0" w:space="0" w:color="auto"/>
        <w:left w:val="none" w:sz="0" w:space="0" w:color="auto"/>
        <w:bottom w:val="none" w:sz="0" w:space="0" w:color="auto"/>
        <w:right w:val="none" w:sz="0" w:space="0" w:color="auto"/>
      </w:divBdr>
    </w:div>
    <w:div w:id="1802191093">
      <w:bodyDiv w:val="1"/>
      <w:marLeft w:val="0"/>
      <w:marRight w:val="0"/>
      <w:marTop w:val="0"/>
      <w:marBottom w:val="0"/>
      <w:divBdr>
        <w:top w:val="none" w:sz="0" w:space="0" w:color="auto"/>
        <w:left w:val="none" w:sz="0" w:space="0" w:color="auto"/>
        <w:bottom w:val="none" w:sz="0" w:space="0" w:color="auto"/>
        <w:right w:val="none" w:sz="0" w:space="0" w:color="auto"/>
      </w:divBdr>
    </w:div>
    <w:div w:id="1882282713">
      <w:bodyDiv w:val="1"/>
      <w:marLeft w:val="0"/>
      <w:marRight w:val="0"/>
      <w:marTop w:val="0"/>
      <w:marBottom w:val="0"/>
      <w:divBdr>
        <w:top w:val="none" w:sz="0" w:space="0" w:color="auto"/>
        <w:left w:val="none" w:sz="0" w:space="0" w:color="auto"/>
        <w:bottom w:val="none" w:sz="0" w:space="0" w:color="auto"/>
        <w:right w:val="none" w:sz="0" w:space="0" w:color="auto"/>
      </w:divBdr>
    </w:div>
    <w:div w:id="1904487529">
      <w:bodyDiv w:val="1"/>
      <w:marLeft w:val="0"/>
      <w:marRight w:val="0"/>
      <w:marTop w:val="0"/>
      <w:marBottom w:val="0"/>
      <w:divBdr>
        <w:top w:val="none" w:sz="0" w:space="0" w:color="auto"/>
        <w:left w:val="none" w:sz="0" w:space="0" w:color="auto"/>
        <w:bottom w:val="none" w:sz="0" w:space="0" w:color="auto"/>
        <w:right w:val="none" w:sz="0" w:space="0" w:color="auto"/>
      </w:divBdr>
    </w:div>
    <w:div w:id="1964070067">
      <w:bodyDiv w:val="1"/>
      <w:marLeft w:val="0"/>
      <w:marRight w:val="0"/>
      <w:marTop w:val="0"/>
      <w:marBottom w:val="0"/>
      <w:divBdr>
        <w:top w:val="none" w:sz="0" w:space="0" w:color="auto"/>
        <w:left w:val="none" w:sz="0" w:space="0" w:color="auto"/>
        <w:bottom w:val="none" w:sz="0" w:space="0" w:color="auto"/>
        <w:right w:val="none" w:sz="0" w:space="0" w:color="auto"/>
      </w:divBdr>
    </w:div>
    <w:div w:id="2050567210">
      <w:bodyDiv w:val="1"/>
      <w:marLeft w:val="0"/>
      <w:marRight w:val="0"/>
      <w:marTop w:val="0"/>
      <w:marBottom w:val="0"/>
      <w:divBdr>
        <w:top w:val="none" w:sz="0" w:space="0" w:color="auto"/>
        <w:left w:val="none" w:sz="0" w:space="0" w:color="auto"/>
        <w:bottom w:val="none" w:sz="0" w:space="0" w:color="auto"/>
        <w:right w:val="none" w:sz="0" w:space="0" w:color="auto"/>
      </w:divBdr>
    </w:div>
    <w:div w:id="2090997995">
      <w:bodyDiv w:val="1"/>
      <w:marLeft w:val="0"/>
      <w:marRight w:val="0"/>
      <w:marTop w:val="0"/>
      <w:marBottom w:val="0"/>
      <w:divBdr>
        <w:top w:val="none" w:sz="0" w:space="0" w:color="auto"/>
        <w:left w:val="none" w:sz="0" w:space="0" w:color="auto"/>
        <w:bottom w:val="none" w:sz="0" w:space="0" w:color="auto"/>
        <w:right w:val="none" w:sz="0" w:space="0" w:color="auto"/>
      </w:divBdr>
    </w:div>
    <w:div w:id="210109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hyperlink" Target="https://flask.palletsprojects.com/en/stable/tutorial/" TargetMode="External"/><Relationship Id="rId21" Type="http://schemas.openxmlformats.org/officeDocument/2006/relationships/hyperlink" Target="http://localhost:5000"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tdat4926@gmail.com"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python.org/"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127.0.0.1:5000/"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lam2004ha@gmai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d72fc7c-4f0b-41c7-94ad-d5b58c8f1a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20E1A93C6DE544AB285BB1C6C85A7F" ma:contentTypeVersion="5" ma:contentTypeDescription="Create a new document." ma:contentTypeScope="" ma:versionID="81eda13327b6113b89e80da73ebc2613">
  <xsd:schema xmlns:xsd="http://www.w3.org/2001/XMLSchema" xmlns:xs="http://www.w3.org/2001/XMLSchema" xmlns:p="http://schemas.microsoft.com/office/2006/metadata/properties" xmlns:ns3="8d72fc7c-4f0b-41c7-94ad-d5b58c8f1abe" targetNamespace="http://schemas.microsoft.com/office/2006/metadata/properties" ma:root="true" ma:fieldsID="0089f178767a1df2be4e36723f2eb6b1" ns3:_="">
    <xsd:import namespace="8d72fc7c-4f0b-41c7-94ad-d5b58c8f1a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2fc7c-4f0b-41c7-94ad-d5b58c8f1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0C79E-D61F-4A15-BFD7-0769A00A6A7D}">
  <ds:schemaRefs>
    <ds:schemaRef ds:uri="http://schemas.microsoft.com/office/2006/metadata/properties"/>
    <ds:schemaRef ds:uri="http://schemas.microsoft.com/office/infopath/2007/PartnerControls"/>
    <ds:schemaRef ds:uri="8d72fc7c-4f0b-41c7-94ad-d5b58c8f1abe"/>
  </ds:schemaRefs>
</ds:datastoreItem>
</file>

<file path=customXml/itemProps2.xml><?xml version="1.0" encoding="utf-8"?>
<ds:datastoreItem xmlns:ds="http://schemas.openxmlformats.org/officeDocument/2006/customXml" ds:itemID="{BE41B996-E14D-4914-9A67-2A9CF47F8D65}">
  <ds:schemaRefs>
    <ds:schemaRef ds:uri="http://schemas.microsoft.com/sharepoint/v3/contenttype/forms"/>
  </ds:schemaRefs>
</ds:datastoreItem>
</file>

<file path=customXml/itemProps3.xml><?xml version="1.0" encoding="utf-8"?>
<ds:datastoreItem xmlns:ds="http://schemas.openxmlformats.org/officeDocument/2006/customXml" ds:itemID="{F6A5B26F-44BC-4457-BCC4-09ECF5AE3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2fc7c-4f0b-41c7-94ad-d5b58c8f1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174</TotalTime>
  <Pages>38</Pages>
  <Words>4578</Words>
  <Characters>26098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Lâm Nguyễn</cp:lastModifiedBy>
  <cp:revision>12</cp:revision>
  <cp:lastPrinted>2025-05-26T13:48:00Z</cp:lastPrinted>
  <dcterms:created xsi:type="dcterms:W3CDTF">2025-05-26T07:45:00Z</dcterms:created>
  <dcterms:modified xsi:type="dcterms:W3CDTF">2025-05-26T13:48:00Z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0x0101002920E1A93C6DE544AB285BB1C6C85A7F</vt:lpwstr>
  </property>
</Properties>
</file>